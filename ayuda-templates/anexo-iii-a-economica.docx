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ms-office.intelligence2+xml" PartName="/word/intelligence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9B83C" w14:textId="4A4D112A" w:rsidR="0082390C" w:rsidRDefault="000B5A8A" w:rsidP="071A0948">
      <w:pPr>
        <w:jc w:val="center"/>
        <w:rPr>
          <w:rFonts w:ascii="Arial" w:hAnsi="Arial" w:cs="Arial"/>
          <w:b/>
          <w:bCs/>
        </w:rPr>
      </w:pPr>
      <w:r w:rsidRPr="071A0948">
        <w:rPr>
          <w:rFonts w:ascii="Arial" w:hAnsi="Arial" w:cs="Arial"/>
          <w:b/>
          <w:bCs/>
        </w:rPr>
        <w:t xml:space="preserve">ANEXO III </w:t>
      </w:r>
      <w:r w:rsidR="69A5DDE5" w:rsidRPr="071A0948">
        <w:rPr>
          <w:rFonts w:ascii="Arial" w:hAnsi="Arial" w:cs="Arial"/>
          <w:b/>
          <w:bCs/>
        </w:rPr>
        <w:t>- LÍNEA A</w:t>
      </w:r>
    </w:p>
    <w:p w14:paraId="7A22D299" w14:textId="57A7BB8A" w:rsidR="000B5A8A" w:rsidRPr="00743C15" w:rsidRDefault="49962011" w:rsidP="70790EBA">
      <w:pPr>
        <w:jc w:val="center"/>
        <w:rPr>
          <w:rFonts w:ascii="Arial" w:hAnsi="Arial" w:cs="Arial"/>
          <w:b/>
          <w:bCs/>
        </w:rPr>
      </w:pPr>
      <w:r w:rsidRPr="00743C15">
        <w:rPr>
          <w:rFonts w:ascii="Arial" w:hAnsi="Arial" w:cs="Arial"/>
          <w:b/>
          <w:bCs/>
        </w:rPr>
        <w:t>Creación y producción artística</w:t>
      </w:r>
    </w:p>
    <w:p w14:paraId="24F6389C" w14:textId="77777777" w:rsidR="000B5A8A" w:rsidRPr="00BC334A" w:rsidRDefault="000B5A8A" w:rsidP="000B5A8A">
      <w:pPr>
        <w:rPr>
          <w:rFonts w:ascii="Arial" w:hAnsi="Arial" w:cs="Arial"/>
        </w:rPr>
      </w:pPr>
    </w:p>
    <w:p w14:paraId="6B590B3A" w14:textId="610BB39E" w:rsidR="000B5A8A" w:rsidRPr="002165FD" w:rsidRDefault="000B5A8A" w:rsidP="000B5A8A">
      <w:pPr>
        <w:rPr>
          <w:rFonts w:ascii="Arial" w:hAnsi="Arial" w:cs="Arial"/>
          <w:b/>
          <w:bCs/>
        </w:rPr>
      </w:pPr>
      <w:r w:rsidRPr="00BC334A">
        <w:rPr>
          <w:rFonts w:ascii="Arial" w:hAnsi="Arial" w:cs="Arial"/>
          <w:b/>
          <w:bCs/>
        </w:rPr>
        <w:t>MEMORIA ECONÓMICA:</w:t>
      </w:r>
    </w:p>
    <w:p w14:paraId="5210A089" w14:textId="77777777" w:rsidR="000B5A8A" w:rsidRPr="00950270" w:rsidRDefault="000B5A8A" w:rsidP="000B5A8A">
      <w:pPr>
        <w:rPr>
          <w:rFonts w:ascii="Arial" w:hAnsi="Arial" w:cs="Arial"/>
          <w:b/>
          <w:bCs/>
          <w:u w:val="single"/>
        </w:rPr>
      </w:pPr>
      <w:r w:rsidRPr="00BC334A">
        <w:rPr>
          <w:rFonts w:ascii="Arial" w:hAnsi="Arial" w:cs="Arial"/>
        </w:rPr>
        <w:t xml:space="preserve">Presupuesto desglosado de los gastos de la actividad para la que se solicita la ayuda y de los ingresos con los que se financiará la misma. En todo caso, dentro del apartado de ingresos, debe constar la presente ayuda por el mismo importe solicitado en la solicitud. </w:t>
      </w:r>
      <w:r w:rsidRPr="00950270">
        <w:rPr>
          <w:rFonts w:ascii="Arial" w:hAnsi="Arial" w:cs="Arial"/>
          <w:b/>
          <w:bCs/>
          <w:u w:val="single"/>
        </w:rPr>
        <w:t>El total de gastos e ingresos deberá coincidir.</w:t>
      </w:r>
    </w:p>
    <w:p w14:paraId="62EB9A55" w14:textId="77777777" w:rsidR="000B5A8A" w:rsidRDefault="000B5A8A" w:rsidP="000B5A8A">
      <w:pPr>
        <w:rPr>
          <w:rFonts w:ascii="Arial" w:hAnsi="Arial" w:cs="Arial"/>
        </w:rPr>
      </w:pPr>
    </w:p>
    <w:p w14:paraId="038CA4AC" w14:textId="77777777" w:rsidR="000B5A8A" w:rsidRPr="009B2E08" w:rsidRDefault="000B5A8A" w:rsidP="000B5A8A">
      <w:pPr>
        <w:rPr>
          <w:rFonts w:ascii="Arial" w:hAnsi="Arial" w:cs="Arial"/>
          <w:b/>
          <w:bCs/>
        </w:rPr>
      </w:pPr>
      <w:r w:rsidRPr="00BC334A">
        <w:rPr>
          <w:rFonts w:ascii="Arial" w:hAnsi="Arial" w:cs="Arial"/>
          <w:b/>
          <w:bCs/>
        </w:rPr>
        <w:t>Gastos:</w:t>
      </w:r>
    </w:p>
    <w:tbl>
      <w:tblPr>
        <w:tblStyle w:val="TableNormal1"/>
        <w:tblW w:w="9028" w:type="dxa"/>
        <w:tblInd w:w="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09"/>
        <w:gridCol w:w="3219"/>
      </w:tblGrid>
      <w:tr w:rsidR="000B5A8A" w14:paraId="509482D3" w14:textId="77777777" w:rsidTr="70790EBA">
        <w:trPr>
          <w:trHeight w:val="530"/>
        </w:trPr>
        <w:tc>
          <w:tcPr>
            <w:tcW w:w="5809" w:type="dxa"/>
            <w:vAlign w:val="center"/>
          </w:tcPr>
          <w:p w14:paraId="4595FC47" w14:textId="77777777" w:rsidR="000B5A8A" w:rsidRDefault="000B5A8A" w:rsidP="00802733">
            <w:pPr>
              <w:pStyle w:val="TableParagraph"/>
              <w:spacing w:line="209" w:lineRule="exact"/>
              <w:ind w:left="2400" w:right="24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Concepto</w:t>
            </w:r>
          </w:p>
        </w:tc>
        <w:tc>
          <w:tcPr>
            <w:tcW w:w="3219" w:type="dxa"/>
            <w:vAlign w:val="center"/>
          </w:tcPr>
          <w:p w14:paraId="25FC0690" w14:textId="77777777" w:rsidR="000B5A8A" w:rsidRDefault="000B5A8A" w:rsidP="00802733">
            <w:pPr>
              <w:pStyle w:val="TableParagraph"/>
              <w:spacing w:line="209" w:lineRule="exact"/>
              <w:ind w:left="1302" w:right="12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Euros</w:t>
            </w:r>
          </w:p>
        </w:tc>
      </w:tr>
      <w:tr w:rsidR="00743C15" w14:paraId="02D66153" w14:textId="77777777" w:rsidTr="70790EBA">
        <w:trPr>
          <w:trHeight w:val="918"/>
        </w:trPr>
        <w:tc>
          <w:tcPr>
            <w:tcW w:w="5809" w:type="dxa"/>
            <w:vAlign w:val="center"/>
          </w:tcPr>
          <w:p w14:paraId="4B4AB8A1" w14:textId="51A3B93F" w:rsidR="00743C15" w:rsidRDefault="00743C15" w:rsidP="00802733">
            <w:pPr>
              <w:pStyle w:val="TableParagraph"/>
              <w:spacing w:line="230" w:lineRule="atLeast"/>
              <w:ind w:left="130" w:right="134"/>
              <w:rPr>
                <w:sz w:val="20"/>
              </w:rPr>
            </w:pPr>
            <w:r w:rsidRPr="00743C15">
              <w:rPr>
                <w:sz w:val="20"/>
                <w:lang w:val="es-ES_tradnl"/>
              </w:rPr>
              <w:t>Coste en concepto de soporte básico de dedicación a la creación, con un límite de del 30% de la ayuda concedida hasta un máximo de 4.500 euros</w:t>
            </w:r>
          </w:p>
        </w:tc>
        <w:tc>
          <w:tcPr>
            <w:tcW w:w="3219" w:type="dxa"/>
            <w:vAlign w:val="center"/>
          </w:tcPr>
          <w:p w14:paraId="0C99C990" w14:textId="77777777" w:rsidR="00743C15" w:rsidRDefault="00743C15" w:rsidP="00802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B5A8A" w14:paraId="3075DBE7" w14:textId="77777777" w:rsidTr="70790EBA">
        <w:trPr>
          <w:trHeight w:val="918"/>
        </w:trPr>
        <w:tc>
          <w:tcPr>
            <w:tcW w:w="5809" w:type="dxa"/>
            <w:vAlign w:val="center"/>
          </w:tcPr>
          <w:p w14:paraId="6C6BC18D" w14:textId="77777777" w:rsidR="000B5A8A" w:rsidRDefault="000B5A8A" w:rsidP="00802733">
            <w:pPr>
              <w:pStyle w:val="TableParagraph"/>
              <w:spacing w:line="230" w:lineRule="atLeast"/>
              <w:ind w:left="130" w:right="134"/>
              <w:rPr>
                <w:sz w:val="20"/>
              </w:rPr>
            </w:pPr>
            <w:r>
              <w:rPr>
                <w:sz w:val="20"/>
              </w:rPr>
              <w:t>Materiales de producción, gastos de desarrollo tecnológico 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digital vinculados al desarrollo del proyecto,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otros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costes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derivados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producción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o ejecución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artística</w:t>
            </w:r>
          </w:p>
        </w:tc>
        <w:tc>
          <w:tcPr>
            <w:tcW w:w="3219" w:type="dxa"/>
            <w:vAlign w:val="center"/>
          </w:tcPr>
          <w:p w14:paraId="7CED2373" w14:textId="77777777" w:rsidR="000B5A8A" w:rsidRDefault="000B5A8A" w:rsidP="00802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43C15" w14:paraId="38317CE3" w14:textId="77777777" w:rsidTr="70790EBA">
        <w:trPr>
          <w:trHeight w:val="918"/>
        </w:trPr>
        <w:tc>
          <w:tcPr>
            <w:tcW w:w="5809" w:type="dxa"/>
            <w:vAlign w:val="center"/>
          </w:tcPr>
          <w:p w14:paraId="5A1AC354" w14:textId="782E7EF7" w:rsidR="00743C15" w:rsidRDefault="00743C15" w:rsidP="00802733">
            <w:pPr>
              <w:pStyle w:val="TableParagraph"/>
              <w:spacing w:line="230" w:lineRule="atLeast"/>
              <w:ind w:left="130" w:right="134"/>
              <w:rPr>
                <w:sz w:val="20"/>
              </w:rPr>
            </w:pPr>
            <w:r w:rsidRPr="00743C15">
              <w:rPr>
                <w:sz w:val="20"/>
                <w:lang w:val="es-ES_tradnl"/>
              </w:rPr>
              <w:t>Los gastos directamente relacionados con la difusión del proyecto y sus publicaciones (que comprenden los de traducción y edición de textos a otros idiomas). </w:t>
            </w:r>
          </w:p>
        </w:tc>
        <w:tc>
          <w:tcPr>
            <w:tcW w:w="3219" w:type="dxa"/>
            <w:vAlign w:val="center"/>
          </w:tcPr>
          <w:p w14:paraId="4FC44901" w14:textId="77777777" w:rsidR="00743C15" w:rsidRDefault="00743C15" w:rsidP="00802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B5A8A" w14:paraId="6DA5FDF0" w14:textId="77777777" w:rsidTr="00743C15">
        <w:trPr>
          <w:trHeight w:val="725"/>
        </w:trPr>
        <w:tc>
          <w:tcPr>
            <w:tcW w:w="5809" w:type="dxa"/>
            <w:vAlign w:val="center"/>
          </w:tcPr>
          <w:p w14:paraId="348200C4" w14:textId="7E2746A6" w:rsidR="000B5A8A" w:rsidRDefault="00743C15" w:rsidP="00802733">
            <w:pPr>
              <w:pStyle w:val="TableParagraph"/>
              <w:spacing w:line="209" w:lineRule="exact"/>
              <w:ind w:left="130"/>
              <w:rPr>
                <w:sz w:val="20"/>
              </w:rPr>
            </w:pPr>
            <w:r>
              <w:rPr>
                <w:sz w:val="20"/>
                <w:lang w:val="es-ES_tradnl"/>
              </w:rPr>
              <w:t>S</w:t>
            </w:r>
            <w:r w:rsidRPr="00743C15">
              <w:rPr>
                <w:sz w:val="20"/>
                <w:lang w:val="es-ES_tradnl"/>
              </w:rPr>
              <w:t>ervicios profesionales, viajes y estancias de artistas, comisariado y otras colaboraciones directamente vinculados al proyecto</w:t>
            </w:r>
          </w:p>
        </w:tc>
        <w:tc>
          <w:tcPr>
            <w:tcW w:w="3219" w:type="dxa"/>
            <w:vAlign w:val="center"/>
          </w:tcPr>
          <w:p w14:paraId="7A641C7E" w14:textId="77777777" w:rsidR="000B5A8A" w:rsidRDefault="000B5A8A" w:rsidP="00802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B5A8A" w14:paraId="1EE30FDB" w14:textId="77777777" w:rsidTr="00743C15">
        <w:trPr>
          <w:trHeight w:val="834"/>
        </w:trPr>
        <w:tc>
          <w:tcPr>
            <w:tcW w:w="5809" w:type="dxa"/>
            <w:vAlign w:val="center"/>
          </w:tcPr>
          <w:p w14:paraId="140BDD3F" w14:textId="770CC3E5" w:rsidR="000B5A8A" w:rsidRDefault="00743C15" w:rsidP="00743C15">
            <w:pPr>
              <w:pStyle w:val="TableParagraph"/>
              <w:ind w:left="122"/>
              <w:rPr>
                <w:rFonts w:ascii="Times New Roman"/>
                <w:sz w:val="18"/>
              </w:rPr>
            </w:pPr>
            <w:r w:rsidRPr="00743C15">
              <w:rPr>
                <w:sz w:val="20"/>
                <w:lang w:val="es-ES_tradnl"/>
              </w:rPr>
              <w:t>Gastos derivados de viajes y estancias necesarios para el desarrollo de la obra o proyecto artístico</w:t>
            </w:r>
          </w:p>
        </w:tc>
        <w:tc>
          <w:tcPr>
            <w:tcW w:w="3219" w:type="dxa"/>
            <w:vAlign w:val="center"/>
          </w:tcPr>
          <w:p w14:paraId="26337382" w14:textId="77777777" w:rsidR="000B5A8A" w:rsidRDefault="000B5A8A" w:rsidP="00802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B5A8A" w14:paraId="32F5FEE2" w14:textId="77777777" w:rsidTr="00743C15">
        <w:trPr>
          <w:trHeight w:val="847"/>
        </w:trPr>
        <w:tc>
          <w:tcPr>
            <w:tcW w:w="5809" w:type="dxa"/>
            <w:vAlign w:val="center"/>
          </w:tcPr>
          <w:p w14:paraId="07E3FEEE" w14:textId="1B9AD978" w:rsidR="000B5A8A" w:rsidRDefault="000B5A8A" w:rsidP="00743C15">
            <w:pPr>
              <w:pStyle w:val="TableParagraph"/>
              <w:ind w:left="122" w:hanging="122"/>
              <w:rPr>
                <w:rFonts w:ascii="Times New Roman"/>
                <w:sz w:val="18"/>
                <w:szCs w:val="18"/>
              </w:rPr>
            </w:pPr>
            <w:r w:rsidRPr="70790EBA">
              <w:rPr>
                <w:sz w:val="20"/>
                <w:szCs w:val="20"/>
              </w:rPr>
              <w:t xml:space="preserve">  </w:t>
            </w:r>
            <w:r w:rsidR="00743C15" w:rsidRPr="00743C15">
              <w:rPr>
                <w:sz w:val="20"/>
                <w:szCs w:val="20"/>
                <w:lang w:val="es-ES_tradnl"/>
              </w:rPr>
              <w:t>Los gastos financieros, los gastos de asesoría jurídica o financiera, los gastos notariales y registrales y los gastos periciales para la realización del proyecto subvencionado</w:t>
            </w:r>
          </w:p>
        </w:tc>
        <w:tc>
          <w:tcPr>
            <w:tcW w:w="3219" w:type="dxa"/>
            <w:vAlign w:val="center"/>
          </w:tcPr>
          <w:p w14:paraId="50B7B70B" w14:textId="77777777" w:rsidR="000B5A8A" w:rsidRDefault="000B5A8A" w:rsidP="00802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B5A8A" w14:paraId="796D3CBA" w14:textId="77777777" w:rsidTr="002165FD">
        <w:trPr>
          <w:trHeight w:val="339"/>
        </w:trPr>
        <w:tc>
          <w:tcPr>
            <w:tcW w:w="5809" w:type="dxa"/>
            <w:vAlign w:val="center"/>
          </w:tcPr>
          <w:p w14:paraId="223FEE6F" w14:textId="77777777" w:rsidR="000B5A8A" w:rsidRDefault="000B5A8A" w:rsidP="008027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19" w:type="dxa"/>
            <w:vAlign w:val="center"/>
          </w:tcPr>
          <w:p w14:paraId="09AAD2FF" w14:textId="77777777" w:rsidR="000B5A8A" w:rsidRDefault="000B5A8A" w:rsidP="00802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B5A8A" w14:paraId="5137CF6E" w14:textId="77777777" w:rsidTr="70790EBA">
        <w:trPr>
          <w:trHeight w:val="454"/>
        </w:trPr>
        <w:tc>
          <w:tcPr>
            <w:tcW w:w="5809" w:type="dxa"/>
            <w:vAlign w:val="center"/>
          </w:tcPr>
          <w:p w14:paraId="6EBF9F55" w14:textId="24F31678" w:rsidR="000B5A8A" w:rsidRPr="00950270" w:rsidRDefault="000B5A8A" w:rsidP="00802733">
            <w:pPr>
              <w:pStyle w:val="TableParagraph"/>
              <w:spacing w:before="1" w:line="208" w:lineRule="exact"/>
              <w:ind w:left="130"/>
              <w:rPr>
                <w:b/>
                <w:bCs/>
                <w:sz w:val="20"/>
              </w:rPr>
            </w:pPr>
            <w:r w:rsidRPr="00950270">
              <w:rPr>
                <w:b/>
                <w:bCs/>
                <w:sz w:val="20"/>
              </w:rPr>
              <w:t>TOTAL</w:t>
            </w:r>
            <w:r w:rsidR="00950270">
              <w:rPr>
                <w:b/>
                <w:bCs/>
                <w:sz w:val="20"/>
              </w:rPr>
              <w:t xml:space="preserve"> (debe coincidir con el total de ingresos)</w:t>
            </w:r>
          </w:p>
        </w:tc>
        <w:tc>
          <w:tcPr>
            <w:tcW w:w="3219" w:type="dxa"/>
            <w:vAlign w:val="center"/>
          </w:tcPr>
          <w:p w14:paraId="48507225" w14:textId="77777777" w:rsidR="000B5A8A" w:rsidRDefault="000B5A8A" w:rsidP="00802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51D8E91" w14:textId="77777777" w:rsidR="000B5A8A" w:rsidRDefault="000B5A8A" w:rsidP="000B5A8A">
      <w:pPr>
        <w:rPr>
          <w:rFonts w:ascii="Arial" w:hAnsi="Arial" w:cs="Arial"/>
        </w:rPr>
      </w:pPr>
    </w:p>
    <w:p w14:paraId="39F34830" w14:textId="77777777" w:rsidR="000B5A8A" w:rsidRPr="00BC334A" w:rsidRDefault="000B5A8A" w:rsidP="000B5A8A">
      <w:pPr>
        <w:rPr>
          <w:rFonts w:ascii="Arial" w:hAnsi="Arial" w:cs="Arial"/>
          <w:b/>
          <w:bCs/>
        </w:rPr>
      </w:pPr>
      <w:r w:rsidRPr="00BC334A">
        <w:rPr>
          <w:rFonts w:ascii="Arial" w:hAnsi="Arial" w:cs="Arial"/>
          <w:b/>
          <w:bCs/>
        </w:rPr>
        <w:t>In</w:t>
      </w:r>
      <w:r>
        <w:rPr>
          <w:rFonts w:ascii="Arial" w:hAnsi="Arial" w:cs="Arial"/>
          <w:b/>
          <w:bCs/>
        </w:rPr>
        <w:t>gresos:</w:t>
      </w:r>
    </w:p>
    <w:tbl>
      <w:tblPr>
        <w:tblStyle w:val="TableNormal1"/>
        <w:tblW w:w="9028" w:type="dxa"/>
        <w:tblInd w:w="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09"/>
        <w:gridCol w:w="3219"/>
      </w:tblGrid>
      <w:tr w:rsidR="000B5A8A" w14:paraId="45FC4079" w14:textId="77777777" w:rsidTr="70790EBA">
        <w:trPr>
          <w:trHeight w:val="454"/>
        </w:trPr>
        <w:tc>
          <w:tcPr>
            <w:tcW w:w="5809" w:type="dxa"/>
            <w:vAlign w:val="center"/>
          </w:tcPr>
          <w:p w14:paraId="45252869" w14:textId="77777777" w:rsidR="000B5A8A" w:rsidRDefault="000B5A8A" w:rsidP="00802733">
            <w:pPr>
              <w:pStyle w:val="TableParagraph"/>
              <w:spacing w:line="209" w:lineRule="exact"/>
              <w:ind w:left="2400" w:right="24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Concepto</w:t>
            </w:r>
          </w:p>
        </w:tc>
        <w:tc>
          <w:tcPr>
            <w:tcW w:w="3219" w:type="dxa"/>
            <w:vAlign w:val="center"/>
          </w:tcPr>
          <w:p w14:paraId="3D8C2F38" w14:textId="77777777" w:rsidR="000B5A8A" w:rsidRDefault="000B5A8A" w:rsidP="00802733">
            <w:pPr>
              <w:pStyle w:val="TableParagraph"/>
              <w:spacing w:line="209" w:lineRule="exact"/>
              <w:ind w:left="1302" w:right="12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Euros</w:t>
            </w:r>
          </w:p>
        </w:tc>
      </w:tr>
      <w:tr w:rsidR="000B5A8A" w14:paraId="11CAAC74" w14:textId="77777777" w:rsidTr="70790EBA">
        <w:trPr>
          <w:trHeight w:val="457"/>
        </w:trPr>
        <w:tc>
          <w:tcPr>
            <w:tcW w:w="5809" w:type="dxa"/>
            <w:vAlign w:val="center"/>
          </w:tcPr>
          <w:p w14:paraId="79424695" w14:textId="77777777" w:rsidR="000B5A8A" w:rsidRDefault="000B5A8A" w:rsidP="00802733">
            <w:pPr>
              <w:pStyle w:val="TableParagraph"/>
              <w:spacing w:before="1" w:line="209" w:lineRule="exact"/>
              <w:ind w:left="130"/>
              <w:rPr>
                <w:sz w:val="20"/>
              </w:rPr>
            </w:pPr>
            <w:r>
              <w:rPr>
                <w:sz w:val="20"/>
              </w:rPr>
              <w:t>Ayuda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solicitada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 la convocatoria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19" w:type="dxa"/>
            <w:vAlign w:val="center"/>
          </w:tcPr>
          <w:p w14:paraId="7E9AC028" w14:textId="77777777" w:rsidR="000B5A8A" w:rsidRDefault="000B5A8A" w:rsidP="00802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B5A8A" w14:paraId="62A3CDB0" w14:textId="77777777" w:rsidTr="70790EBA">
        <w:trPr>
          <w:trHeight w:val="455"/>
        </w:trPr>
        <w:tc>
          <w:tcPr>
            <w:tcW w:w="5809" w:type="dxa"/>
            <w:vAlign w:val="center"/>
          </w:tcPr>
          <w:p w14:paraId="2746A39A" w14:textId="77777777" w:rsidR="000B5A8A" w:rsidRDefault="000B5A8A" w:rsidP="00802733">
            <w:pPr>
              <w:pStyle w:val="TableParagraph"/>
              <w:spacing w:line="209" w:lineRule="exact"/>
              <w:ind w:left="130"/>
              <w:rPr>
                <w:sz w:val="20"/>
              </w:rPr>
            </w:pPr>
            <w:r>
              <w:rPr>
                <w:sz w:val="20"/>
              </w:rPr>
              <w:t>Otras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ayudas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(especificar)</w:t>
            </w:r>
          </w:p>
        </w:tc>
        <w:tc>
          <w:tcPr>
            <w:tcW w:w="3219" w:type="dxa"/>
            <w:vAlign w:val="center"/>
          </w:tcPr>
          <w:p w14:paraId="5BFF0D08" w14:textId="77777777" w:rsidR="000B5A8A" w:rsidRDefault="000B5A8A" w:rsidP="00802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B5A8A" w14:paraId="03E385D4" w14:textId="77777777" w:rsidTr="70790EBA">
        <w:trPr>
          <w:trHeight w:val="457"/>
        </w:trPr>
        <w:tc>
          <w:tcPr>
            <w:tcW w:w="5809" w:type="dxa"/>
            <w:vAlign w:val="center"/>
          </w:tcPr>
          <w:p w14:paraId="4116B45A" w14:textId="77777777" w:rsidR="000B5A8A" w:rsidRDefault="000B5A8A" w:rsidP="00802733">
            <w:pPr>
              <w:pStyle w:val="TableParagraph"/>
              <w:spacing w:before="1" w:line="209" w:lineRule="exact"/>
              <w:ind w:left="130"/>
              <w:rPr>
                <w:sz w:val="20"/>
              </w:rPr>
            </w:pPr>
            <w:r>
              <w:rPr>
                <w:sz w:val="20"/>
              </w:rPr>
              <w:t>Recursos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propios</w:t>
            </w:r>
          </w:p>
        </w:tc>
        <w:tc>
          <w:tcPr>
            <w:tcW w:w="3219" w:type="dxa"/>
            <w:vAlign w:val="center"/>
          </w:tcPr>
          <w:p w14:paraId="1F11AB40" w14:textId="77777777" w:rsidR="000B5A8A" w:rsidRDefault="000B5A8A" w:rsidP="00802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B5A8A" w14:paraId="3FE2C257" w14:textId="77777777" w:rsidTr="70790EBA">
        <w:trPr>
          <w:trHeight w:val="454"/>
        </w:trPr>
        <w:tc>
          <w:tcPr>
            <w:tcW w:w="5809" w:type="dxa"/>
            <w:vAlign w:val="center"/>
          </w:tcPr>
          <w:p w14:paraId="68CED36F" w14:textId="098C14CF" w:rsidR="000B5A8A" w:rsidRPr="00950270" w:rsidRDefault="000B5A8A" w:rsidP="00802733">
            <w:pPr>
              <w:pStyle w:val="TableParagraph"/>
              <w:spacing w:before="1" w:line="206" w:lineRule="exact"/>
              <w:ind w:left="130"/>
              <w:rPr>
                <w:b/>
                <w:bCs/>
                <w:sz w:val="20"/>
              </w:rPr>
            </w:pPr>
            <w:r w:rsidRPr="00950270">
              <w:rPr>
                <w:b/>
                <w:bCs/>
                <w:sz w:val="20"/>
              </w:rPr>
              <w:t>TOTAL</w:t>
            </w:r>
            <w:r w:rsidR="00950270">
              <w:rPr>
                <w:b/>
                <w:bCs/>
                <w:sz w:val="20"/>
              </w:rPr>
              <w:t xml:space="preserve"> (debe coincidir con el total de gastos)</w:t>
            </w:r>
          </w:p>
        </w:tc>
        <w:tc>
          <w:tcPr>
            <w:tcW w:w="3219" w:type="dxa"/>
            <w:vAlign w:val="center"/>
          </w:tcPr>
          <w:p w14:paraId="61922D5A" w14:textId="77777777" w:rsidR="000B5A8A" w:rsidRDefault="000B5A8A" w:rsidP="00802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EA7C9EB" w14:textId="053CE941" w:rsidR="009B7FFB" w:rsidRDefault="009B7FFB" w:rsidP="00AA413A">
      <w:pPr>
        <w:rPr>
          <w:rFonts w:ascii="Arial" w:hAnsi="Arial" w:cs="Arial"/>
          <w:b/>
          <w:bCs/>
        </w:rPr>
      </w:pPr>
    </w:p>
    <w:sectPr w:rsidR="009B7FFB" w:rsidSect="0097452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400" w:right="1500" w:bottom="1080" w:left="1600" w:header="1134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67305" w14:textId="77777777" w:rsidR="007E157B" w:rsidRDefault="007E157B">
      <w:r>
        <w:separator/>
      </w:r>
    </w:p>
  </w:endnote>
  <w:endnote w:type="continuationSeparator" w:id="0">
    <w:p w14:paraId="1E5D70ED" w14:textId="77777777" w:rsidR="007E157B" w:rsidRDefault="007E1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00000000" w:usb2="0001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dern">
    <w:panose1 w:val="00000000000000000000"/>
    <w:charset w:val="FF"/>
    <w:family w:val="modern"/>
    <w:notTrueType/>
    <w:pitch w:val="variable"/>
    <w:sig w:usb0="00000003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208E0" w14:textId="77777777" w:rsidR="004E6830" w:rsidRDefault="004E6830" w:rsidP="00117C8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0DB79E2" w14:textId="77777777" w:rsidR="004E6830" w:rsidRDefault="004E683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036573"/>
      <w:docPartObj>
        <w:docPartGallery w:val="Page Numbers (Bottom of Page)"/>
        <w:docPartUnique/>
      </w:docPartObj>
    </w:sdtPr>
    <w:sdtEndPr/>
    <w:sdtContent>
      <w:p w14:paraId="5D71CD83" w14:textId="77777777" w:rsidR="004E6830" w:rsidRDefault="004E683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23B41">
          <w:rPr>
            <w:noProof/>
            <w:lang w:val="es-ES"/>
          </w:rPr>
          <w:t>2</w:t>
        </w:r>
        <w:r>
          <w:fldChar w:fldCharType="end"/>
        </w:r>
      </w:p>
    </w:sdtContent>
  </w:sdt>
  <w:p w14:paraId="71E5F1BB" w14:textId="77777777" w:rsidR="004E6830" w:rsidRDefault="004E683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35"/>
      <w:gridCol w:w="2935"/>
      <w:gridCol w:w="2935"/>
    </w:tblGrid>
    <w:tr w:rsidR="2098A0F4" w14:paraId="48590048" w14:textId="77777777" w:rsidTr="2098A0F4">
      <w:trPr>
        <w:trHeight w:val="300"/>
      </w:trPr>
      <w:tc>
        <w:tcPr>
          <w:tcW w:w="2935" w:type="dxa"/>
        </w:tcPr>
        <w:p w14:paraId="16BF21F2" w14:textId="2D7D27BE" w:rsidR="2098A0F4" w:rsidRDefault="2098A0F4" w:rsidP="2098A0F4">
          <w:pPr>
            <w:pStyle w:val="Encabezado"/>
            <w:ind w:left="-115"/>
            <w:jc w:val="left"/>
          </w:pPr>
        </w:p>
      </w:tc>
      <w:tc>
        <w:tcPr>
          <w:tcW w:w="2935" w:type="dxa"/>
        </w:tcPr>
        <w:p w14:paraId="60AD823A" w14:textId="0896FFE0" w:rsidR="2098A0F4" w:rsidRDefault="2098A0F4" w:rsidP="2098A0F4">
          <w:pPr>
            <w:pStyle w:val="Encabezado"/>
            <w:jc w:val="center"/>
          </w:pPr>
        </w:p>
      </w:tc>
      <w:tc>
        <w:tcPr>
          <w:tcW w:w="2935" w:type="dxa"/>
        </w:tcPr>
        <w:p w14:paraId="70E985CE" w14:textId="230E0455" w:rsidR="2098A0F4" w:rsidRDefault="2098A0F4" w:rsidP="2098A0F4">
          <w:pPr>
            <w:pStyle w:val="Encabezado"/>
            <w:ind w:right="-115"/>
            <w:jc w:val="right"/>
          </w:pPr>
        </w:p>
      </w:tc>
    </w:tr>
  </w:tbl>
  <w:p w14:paraId="7D0F86CD" w14:textId="2F080306" w:rsidR="2098A0F4" w:rsidRDefault="2098A0F4" w:rsidP="2098A0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2DC22" w14:textId="77777777" w:rsidR="007E157B" w:rsidRDefault="007E157B">
      <w:r>
        <w:separator/>
      </w:r>
    </w:p>
  </w:footnote>
  <w:footnote w:type="continuationSeparator" w:id="0">
    <w:p w14:paraId="12122794" w14:textId="77777777" w:rsidR="007E157B" w:rsidRDefault="007E1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F1E42" w14:textId="77777777" w:rsidR="004E6830" w:rsidRDefault="004E683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EA877AE" w14:textId="77777777" w:rsidR="004E6830" w:rsidRDefault="004E6830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BD772" w14:textId="77777777" w:rsidR="004E6830" w:rsidRDefault="004E6830">
    <w:pPr>
      <w:pStyle w:val="Encabezado"/>
      <w:tabs>
        <w:tab w:val="clear" w:pos="8504"/>
      </w:tabs>
      <w:ind w:right="360"/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718656" behindDoc="0" locked="0" layoutInCell="0" allowOverlap="1" wp14:anchorId="16E8E48B" wp14:editId="7F94615D">
              <wp:simplePos x="0" y="0"/>
              <wp:positionH relativeFrom="column">
                <wp:posOffset>5686425</wp:posOffset>
              </wp:positionH>
              <wp:positionV relativeFrom="paragraph">
                <wp:posOffset>285750</wp:posOffset>
              </wp:positionV>
              <wp:extent cx="365760" cy="0"/>
              <wp:effectExtent l="0" t="0" r="0" b="0"/>
              <wp:wrapNone/>
              <wp:docPr id="10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57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>
            <v:line id="Line 2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447.75pt,22.5pt" to="476.55pt,22.5pt" w14:anchorId="08B08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"/>
          </w:pict>
        </mc:Fallback>
      </mc:AlternateContent>
    </w:r>
    <w:r>
      <w:rPr>
        <w:noProof/>
        <w:lang w:val="es-ES"/>
      </w:rPr>
      <w:drawing>
        <wp:anchor distT="0" distB="0" distL="114300" distR="114300" simplePos="0" relativeHeight="251717632" behindDoc="0" locked="0" layoutInCell="0" allowOverlap="1" wp14:anchorId="7A6827D0" wp14:editId="08CC60A9">
          <wp:simplePos x="0" y="0"/>
          <wp:positionH relativeFrom="column">
            <wp:posOffset>5600065</wp:posOffset>
          </wp:positionH>
          <wp:positionV relativeFrom="paragraph">
            <wp:posOffset>-262890</wp:posOffset>
          </wp:positionV>
          <wp:extent cx="543560" cy="548640"/>
          <wp:effectExtent l="0" t="0" r="8890" b="3810"/>
          <wp:wrapNone/>
          <wp:docPr id="118" name="Imagen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356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D5133" w14:textId="77777777" w:rsidR="002165FD" w:rsidRDefault="002165FD" w:rsidP="006A4544">
    <w:pPr>
      <w:spacing w:line="196" w:lineRule="auto"/>
      <w:ind w:left="1843" w:right="210"/>
      <w:rPr>
        <w:rFonts w:ascii="Trebuchet MS"/>
        <w:spacing w:val="-2"/>
        <w:sz w:val="16"/>
      </w:rPr>
    </w:pPr>
    <w:r>
      <w:rPr>
        <w:rFonts w:ascii="Trebuchet MS" w:hAnsi="Trebuchet MS"/>
        <w:noProof/>
        <w:sz w:val="12"/>
      </w:rPr>
      <mc:AlternateContent>
        <mc:Choice Requires="wps">
          <w:drawing>
            <wp:anchor distT="0" distB="0" distL="0" distR="0" simplePos="0" relativeHeight="251721728" behindDoc="0" locked="0" layoutInCell="1" allowOverlap="1" wp14:anchorId="3940B854" wp14:editId="02EC30D5">
              <wp:simplePos x="0" y="0"/>
              <wp:positionH relativeFrom="page">
                <wp:posOffset>4870450</wp:posOffset>
              </wp:positionH>
              <wp:positionV relativeFrom="paragraph">
                <wp:posOffset>3810</wp:posOffset>
              </wp:positionV>
              <wp:extent cx="1860550" cy="463550"/>
              <wp:effectExtent l="0" t="0" r="6350" b="0"/>
              <wp:wrapNone/>
              <wp:docPr id="466743821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0" cy="46355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</wps:spPr>
                    <wps:txbx>
                      <w:txbxContent>
                        <w:p w14:paraId="6334C4DA" w14:textId="77777777" w:rsidR="002165FD" w:rsidRDefault="002165FD" w:rsidP="00D7264F">
                          <w:pPr>
                            <w:pStyle w:val="Textoindependiente"/>
                            <w:spacing w:before="68"/>
                            <w:ind w:firstLine="142"/>
                            <w:rPr>
                              <w:color w:val="000000"/>
                              <w:sz w:val="12"/>
                            </w:rPr>
                          </w:pPr>
                        </w:p>
                        <w:p w14:paraId="7A70D3A1" w14:textId="77777777" w:rsidR="002165FD" w:rsidRDefault="002165FD" w:rsidP="00D7264F">
                          <w:pPr>
                            <w:spacing w:line="244" w:lineRule="auto"/>
                            <w:ind w:left="142" w:right="436"/>
                            <w:rPr>
                              <w:rFonts w:ascii="Trebuchet MS" w:hAnsi="Trebuchet MS"/>
                              <w:color w:val="000000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000000"/>
                              <w:w w:val="105"/>
                              <w:sz w:val="12"/>
                            </w:rPr>
                            <w:t>DIRECCIÓN GENERAL DE PATRIMONIO</w:t>
                          </w:r>
                          <w:r>
                            <w:rPr>
                              <w:rFonts w:ascii="Trebuchet MS" w:hAnsi="Trebuchet MS"/>
                              <w:color w:val="000000"/>
                              <w:spacing w:val="40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000000"/>
                              <w:w w:val="105"/>
                              <w:sz w:val="12"/>
                            </w:rPr>
                            <w:t>CULTURAL Y BELLAS ARTES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40B85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left:0;text-align:left;margin-left:383.5pt;margin-top:.3pt;width:146.5pt;height:36.5pt;z-index:251721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" fillcolor="#d8d8d8" stroked="f">
              <v:textbox inset="0,0,0,0">
                <w:txbxContent>
                  <w:p w14:paraId="6334C4DA" w14:textId="77777777" w:rsidR="002165FD" w:rsidRDefault="002165FD" w:rsidP="00D7264F">
                    <w:pPr>
                      <w:pStyle w:val="Textoindependiente"/>
                      <w:spacing w:before="68"/>
                      <w:ind w:firstLine="142"/>
                      <w:rPr>
                        <w:color w:val="000000"/>
                        <w:sz w:val="12"/>
                      </w:rPr>
                    </w:pPr>
                  </w:p>
                  <w:p w14:paraId="7A70D3A1" w14:textId="77777777" w:rsidR="002165FD" w:rsidRDefault="002165FD" w:rsidP="00D7264F">
                    <w:pPr>
                      <w:spacing w:line="244" w:lineRule="auto"/>
                      <w:ind w:left="142" w:right="436"/>
                      <w:rPr>
                        <w:rFonts w:ascii="Trebuchet MS" w:hAnsi="Trebuchet MS"/>
                        <w:color w:val="000000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000000"/>
                        <w:w w:val="105"/>
                        <w:sz w:val="12"/>
                      </w:rPr>
                      <w:t>DIRECCIÓN GENERAL DE PATRIMONIO</w:t>
                    </w:r>
                    <w:r>
                      <w:rPr>
                        <w:rFonts w:ascii="Trebuchet MS" w:hAnsi="Trebuchet MS"/>
                        <w:color w:val="000000"/>
                        <w:spacing w:val="40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000000"/>
                        <w:w w:val="105"/>
                        <w:sz w:val="12"/>
                      </w:rPr>
                      <w:t>CULTURAL Y BELLAS ARTES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Trebuchet MS"/>
        <w:noProof/>
        <w:sz w:val="16"/>
      </w:rPr>
      <w:drawing>
        <wp:anchor distT="0" distB="0" distL="0" distR="0" simplePos="0" relativeHeight="251720704" behindDoc="0" locked="0" layoutInCell="1" allowOverlap="1" wp14:anchorId="3A1A0557" wp14:editId="134BA9A9">
          <wp:simplePos x="0" y="0"/>
          <wp:positionH relativeFrom="margin">
            <wp:align>left</wp:align>
          </wp:positionH>
          <wp:positionV relativeFrom="paragraph">
            <wp:posOffset>8255</wp:posOffset>
          </wp:positionV>
          <wp:extent cx="612821" cy="692372"/>
          <wp:effectExtent l="0" t="0" r="0" b="0"/>
          <wp:wrapNone/>
          <wp:docPr id="855819868" name="Image 2" descr="Dibujo en blanco y negro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Dibujo en blanco y negro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2821" cy="6923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C30F8A1" w14:textId="77777777" w:rsidR="002165FD" w:rsidRDefault="002165FD" w:rsidP="007E77EB">
    <w:pPr>
      <w:spacing w:line="196" w:lineRule="auto"/>
      <w:ind w:left="1134" w:right="6377"/>
      <w:rPr>
        <w:rFonts w:ascii="Trebuchet MS"/>
        <w:sz w:val="16"/>
      </w:rPr>
    </w:pPr>
    <w:r>
      <w:rPr>
        <w:rFonts w:ascii="Trebuchet MS"/>
        <w:spacing w:val="-2"/>
        <w:sz w:val="16"/>
      </w:rPr>
      <w:t xml:space="preserve">MINISTERIO </w:t>
    </w:r>
    <w:r>
      <w:rPr>
        <w:rFonts w:ascii="Trebuchet MS"/>
        <w:sz w:val="16"/>
      </w:rPr>
      <w:t>DE</w:t>
    </w:r>
    <w:r>
      <w:rPr>
        <w:rFonts w:ascii="Trebuchet MS"/>
        <w:spacing w:val="-12"/>
        <w:sz w:val="16"/>
      </w:rPr>
      <w:t xml:space="preserve"> </w:t>
    </w:r>
    <w:r>
      <w:rPr>
        <w:rFonts w:ascii="Trebuchet MS"/>
        <w:sz w:val="16"/>
      </w:rPr>
      <w:t xml:space="preserve">CULTURA                                                                                     </w:t>
    </w:r>
  </w:p>
  <w:p w14:paraId="0DBF0FEF" w14:textId="77777777" w:rsidR="002165FD" w:rsidRDefault="002165FD">
    <w:pPr>
      <w:pStyle w:val="Encabezado"/>
    </w:pPr>
  </w:p>
  <w:p w14:paraId="75D2F653" w14:textId="77777777" w:rsidR="002165FD" w:rsidRDefault="002165FD" w:rsidP="009141F6">
    <w:pPr>
      <w:spacing w:line="244" w:lineRule="auto"/>
      <w:ind w:left="6096" w:right="140"/>
      <w:rPr>
        <w:rFonts w:ascii="Trebuchet MS" w:hAnsi="Trebuchet MS"/>
        <w:color w:val="000000"/>
        <w:sz w:val="12"/>
      </w:rPr>
    </w:pPr>
    <w:r>
      <w:rPr>
        <w:rFonts w:ascii="Trebuchet MS" w:hAnsi="Trebuchet MS"/>
        <w:color w:val="000000"/>
        <w:w w:val="105"/>
        <w:sz w:val="12"/>
      </w:rPr>
      <w:t>SUBDIRECCIÓN GENERAL DE ARTES VISUALES Y CREACIÓN CONTEMPORÁNEA</w:t>
    </w:r>
  </w:p>
  <w:p w14:paraId="30F89732" w14:textId="77777777" w:rsidR="004E6830" w:rsidRDefault="004E6830" w:rsidP="00B77144">
    <w:pPr>
      <w:pStyle w:val="Encabezado"/>
      <w:tabs>
        <w:tab w:val="clear" w:pos="4252"/>
        <w:tab w:val="clear" w:pos="8504"/>
        <w:tab w:val="left" w:pos="5550"/>
      </w:tabs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FC04"/>
    <w:multiLevelType w:val="hybridMultilevel"/>
    <w:tmpl w:val="565EA4D0"/>
    <w:lvl w:ilvl="0" w:tplc="559CA1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18AF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B4CB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47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48F6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242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2AAA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EE2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FCE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E69E5"/>
    <w:multiLevelType w:val="hybridMultilevel"/>
    <w:tmpl w:val="5CBE51EE"/>
    <w:lvl w:ilvl="0" w:tplc="AD4AA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9B869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160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741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285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BE04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D23E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D64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3A8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64AE0"/>
    <w:multiLevelType w:val="hybridMultilevel"/>
    <w:tmpl w:val="AD44B556"/>
    <w:lvl w:ilvl="0" w:tplc="59266A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0E69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223A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B09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B46A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7E7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FEF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82F3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5C5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7892E"/>
    <w:multiLevelType w:val="hybridMultilevel"/>
    <w:tmpl w:val="FFFFFFFF"/>
    <w:lvl w:ilvl="0" w:tplc="341EE474">
      <w:start w:val="1"/>
      <w:numFmt w:val="decimal"/>
      <w:lvlText w:val="%1."/>
      <w:lvlJc w:val="left"/>
      <w:pPr>
        <w:ind w:left="720" w:hanging="360"/>
      </w:pPr>
    </w:lvl>
    <w:lvl w:ilvl="1" w:tplc="D59C70F6">
      <w:start w:val="1"/>
      <w:numFmt w:val="lowerLetter"/>
      <w:lvlText w:val="%2."/>
      <w:lvlJc w:val="left"/>
      <w:pPr>
        <w:ind w:left="1440" w:hanging="360"/>
      </w:pPr>
    </w:lvl>
    <w:lvl w:ilvl="2" w:tplc="1136B254">
      <w:start w:val="1"/>
      <w:numFmt w:val="lowerRoman"/>
      <w:lvlText w:val="%3."/>
      <w:lvlJc w:val="right"/>
      <w:pPr>
        <w:ind w:left="2160" w:hanging="180"/>
      </w:pPr>
    </w:lvl>
    <w:lvl w:ilvl="3" w:tplc="C1FC5C48">
      <w:start w:val="1"/>
      <w:numFmt w:val="decimal"/>
      <w:lvlText w:val="%4."/>
      <w:lvlJc w:val="left"/>
      <w:pPr>
        <w:ind w:left="2880" w:hanging="360"/>
      </w:pPr>
    </w:lvl>
    <w:lvl w:ilvl="4" w:tplc="C22475CE">
      <w:start w:val="1"/>
      <w:numFmt w:val="lowerLetter"/>
      <w:lvlText w:val="%5."/>
      <w:lvlJc w:val="left"/>
      <w:pPr>
        <w:ind w:left="3600" w:hanging="360"/>
      </w:pPr>
    </w:lvl>
    <w:lvl w:ilvl="5" w:tplc="E8386AC0">
      <w:start w:val="1"/>
      <w:numFmt w:val="lowerRoman"/>
      <w:lvlText w:val="%6."/>
      <w:lvlJc w:val="right"/>
      <w:pPr>
        <w:ind w:left="4320" w:hanging="180"/>
      </w:pPr>
    </w:lvl>
    <w:lvl w:ilvl="6" w:tplc="ACF241D2">
      <w:start w:val="1"/>
      <w:numFmt w:val="decimal"/>
      <w:lvlText w:val="%7."/>
      <w:lvlJc w:val="left"/>
      <w:pPr>
        <w:ind w:left="5040" w:hanging="360"/>
      </w:pPr>
    </w:lvl>
    <w:lvl w:ilvl="7" w:tplc="7A046340">
      <w:start w:val="1"/>
      <w:numFmt w:val="lowerLetter"/>
      <w:lvlText w:val="%8."/>
      <w:lvlJc w:val="left"/>
      <w:pPr>
        <w:ind w:left="5760" w:hanging="360"/>
      </w:pPr>
    </w:lvl>
    <w:lvl w:ilvl="8" w:tplc="1C309C8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28354"/>
    <w:multiLevelType w:val="hybridMultilevel"/>
    <w:tmpl w:val="FFFFFFFF"/>
    <w:lvl w:ilvl="0" w:tplc="07467E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1C48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C8E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1CC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4AD3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FAC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3A2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1AC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883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86E5C"/>
    <w:multiLevelType w:val="hybridMultilevel"/>
    <w:tmpl w:val="F8046AE4"/>
    <w:lvl w:ilvl="0" w:tplc="9F0E7C2A">
      <w:start w:val="40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275CC3"/>
    <w:multiLevelType w:val="hybridMultilevel"/>
    <w:tmpl w:val="FDB475D0"/>
    <w:lvl w:ilvl="0" w:tplc="5CF4895C">
      <w:start w:val="1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269898"/>
    <w:multiLevelType w:val="hybridMultilevel"/>
    <w:tmpl w:val="FFFFFFFF"/>
    <w:lvl w:ilvl="0" w:tplc="43A234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8BA9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4C4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F06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4A0C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DA2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1A6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FC62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DA0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B0D91"/>
    <w:multiLevelType w:val="hybridMultilevel"/>
    <w:tmpl w:val="AAB8FA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MT" w:eastAsia="Times New Roman" w:hAnsi="Arial MT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00680"/>
    <w:multiLevelType w:val="hybridMultilevel"/>
    <w:tmpl w:val="88827E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86F7CA"/>
    <w:multiLevelType w:val="hybridMultilevel"/>
    <w:tmpl w:val="64CAEEB2"/>
    <w:lvl w:ilvl="0" w:tplc="A5C4F2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B8C2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A9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22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467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1AA1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2E0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489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521C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9406D1"/>
    <w:multiLevelType w:val="hybridMultilevel"/>
    <w:tmpl w:val="54D6FB80"/>
    <w:lvl w:ilvl="0" w:tplc="A5C4F2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7D48"/>
    <w:multiLevelType w:val="hybridMultilevel"/>
    <w:tmpl w:val="71C040B8"/>
    <w:lvl w:ilvl="0" w:tplc="D998290E">
      <w:start w:val="7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184108"/>
    <w:multiLevelType w:val="hybridMultilevel"/>
    <w:tmpl w:val="5C6E5360"/>
    <w:lvl w:ilvl="0" w:tplc="80BAE510">
      <w:start w:val="40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87551D"/>
    <w:multiLevelType w:val="hybridMultilevel"/>
    <w:tmpl w:val="87880A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7E59EE"/>
    <w:multiLevelType w:val="hybridMultilevel"/>
    <w:tmpl w:val="ADECC1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85BA5"/>
    <w:multiLevelType w:val="hybridMultilevel"/>
    <w:tmpl w:val="DCE287FA"/>
    <w:lvl w:ilvl="0" w:tplc="7DAA713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6D1157"/>
    <w:multiLevelType w:val="hybridMultilevel"/>
    <w:tmpl w:val="3E9445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D00B5C"/>
    <w:multiLevelType w:val="hybridMultilevel"/>
    <w:tmpl w:val="417EE752"/>
    <w:lvl w:ilvl="0" w:tplc="219CB9CC">
      <w:start w:val="40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A86B5A"/>
    <w:multiLevelType w:val="hybridMultilevel"/>
    <w:tmpl w:val="708AB9F0"/>
    <w:lvl w:ilvl="0" w:tplc="59266A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18AF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B4CB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47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48F6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242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2AAA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EE2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FCE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F91FC3"/>
    <w:multiLevelType w:val="hybridMultilevel"/>
    <w:tmpl w:val="AB74F3CC"/>
    <w:lvl w:ilvl="0" w:tplc="C5E2F800">
      <w:start w:val="2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4F2E7C"/>
    <w:multiLevelType w:val="hybridMultilevel"/>
    <w:tmpl w:val="FFFFFFFF"/>
    <w:lvl w:ilvl="0" w:tplc="E53EF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665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B4D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7E5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CB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008D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BCB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8A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581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76A4B"/>
    <w:multiLevelType w:val="hybridMultilevel"/>
    <w:tmpl w:val="D21C32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771DD6"/>
    <w:multiLevelType w:val="hybridMultilevel"/>
    <w:tmpl w:val="63FE87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842739"/>
    <w:multiLevelType w:val="hybridMultilevel"/>
    <w:tmpl w:val="F04AF3D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7C323A"/>
    <w:multiLevelType w:val="hybridMultilevel"/>
    <w:tmpl w:val="87AC4B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1D5B6E"/>
    <w:multiLevelType w:val="hybridMultilevel"/>
    <w:tmpl w:val="2786AF22"/>
    <w:lvl w:ilvl="0" w:tplc="D192823E">
      <w:start w:val="2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017BB5"/>
    <w:multiLevelType w:val="hybridMultilevel"/>
    <w:tmpl w:val="1B90A4B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805F2F"/>
    <w:multiLevelType w:val="hybridMultilevel"/>
    <w:tmpl w:val="FFFFFFFF"/>
    <w:lvl w:ilvl="0" w:tplc="E51CE5CC">
      <w:start w:val="1"/>
      <w:numFmt w:val="decimal"/>
      <w:lvlText w:val="%1."/>
      <w:lvlJc w:val="left"/>
      <w:pPr>
        <w:ind w:left="720" w:hanging="360"/>
      </w:pPr>
    </w:lvl>
    <w:lvl w:ilvl="1" w:tplc="4A26E9FC">
      <w:start w:val="1"/>
      <w:numFmt w:val="lowerLetter"/>
      <w:lvlText w:val="%2."/>
      <w:lvlJc w:val="left"/>
      <w:pPr>
        <w:ind w:left="1440" w:hanging="360"/>
      </w:pPr>
    </w:lvl>
    <w:lvl w:ilvl="2" w:tplc="2B0A6948">
      <w:start w:val="1"/>
      <w:numFmt w:val="lowerRoman"/>
      <w:lvlText w:val="%3."/>
      <w:lvlJc w:val="right"/>
      <w:pPr>
        <w:ind w:left="2160" w:hanging="180"/>
      </w:pPr>
    </w:lvl>
    <w:lvl w:ilvl="3" w:tplc="8FDED512">
      <w:start w:val="1"/>
      <w:numFmt w:val="decimal"/>
      <w:lvlText w:val="%4."/>
      <w:lvlJc w:val="left"/>
      <w:pPr>
        <w:ind w:left="2880" w:hanging="360"/>
      </w:pPr>
    </w:lvl>
    <w:lvl w:ilvl="4" w:tplc="BB4A8A18">
      <w:start w:val="1"/>
      <w:numFmt w:val="lowerLetter"/>
      <w:lvlText w:val="%5."/>
      <w:lvlJc w:val="left"/>
      <w:pPr>
        <w:ind w:left="3600" w:hanging="360"/>
      </w:pPr>
    </w:lvl>
    <w:lvl w:ilvl="5" w:tplc="24BE0B84">
      <w:start w:val="1"/>
      <w:numFmt w:val="lowerRoman"/>
      <w:lvlText w:val="%6."/>
      <w:lvlJc w:val="right"/>
      <w:pPr>
        <w:ind w:left="4320" w:hanging="180"/>
      </w:pPr>
    </w:lvl>
    <w:lvl w:ilvl="6" w:tplc="2E7E2840">
      <w:start w:val="1"/>
      <w:numFmt w:val="decimal"/>
      <w:lvlText w:val="%7."/>
      <w:lvlJc w:val="left"/>
      <w:pPr>
        <w:ind w:left="5040" w:hanging="360"/>
      </w:pPr>
    </w:lvl>
    <w:lvl w:ilvl="7" w:tplc="970C42D0">
      <w:start w:val="1"/>
      <w:numFmt w:val="lowerLetter"/>
      <w:lvlText w:val="%8."/>
      <w:lvlJc w:val="left"/>
      <w:pPr>
        <w:ind w:left="5760" w:hanging="360"/>
      </w:pPr>
    </w:lvl>
    <w:lvl w:ilvl="8" w:tplc="86E09FF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5CDE18"/>
    <w:multiLevelType w:val="hybridMultilevel"/>
    <w:tmpl w:val="FFFFFFFF"/>
    <w:lvl w:ilvl="0" w:tplc="EA9E2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80F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9A0A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2278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262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081A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621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FCF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403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0926F0"/>
    <w:multiLevelType w:val="hybridMultilevel"/>
    <w:tmpl w:val="C2D87F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4953DF"/>
    <w:multiLevelType w:val="hybridMultilevel"/>
    <w:tmpl w:val="B058CA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185C00"/>
    <w:multiLevelType w:val="hybridMultilevel"/>
    <w:tmpl w:val="696E106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4C69A1"/>
    <w:multiLevelType w:val="hybridMultilevel"/>
    <w:tmpl w:val="87AC4B3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2533EC"/>
    <w:multiLevelType w:val="hybridMultilevel"/>
    <w:tmpl w:val="4D74C3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096E51"/>
    <w:multiLevelType w:val="hybridMultilevel"/>
    <w:tmpl w:val="3A368D6A"/>
    <w:lvl w:ilvl="0" w:tplc="C37CFE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5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DE3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82B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8D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88C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04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14D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04F8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4F4459"/>
    <w:multiLevelType w:val="hybridMultilevel"/>
    <w:tmpl w:val="7E0E560A"/>
    <w:lvl w:ilvl="0" w:tplc="4330E214">
      <w:start w:val="1"/>
      <w:numFmt w:val="decimal"/>
      <w:lvlText w:val="%1."/>
      <w:lvlJc w:val="left"/>
      <w:pPr>
        <w:ind w:left="720" w:hanging="360"/>
      </w:pPr>
      <w:rPr>
        <w:rFonts w:ascii="Arial MT" w:hAnsi="Arial MT" w:hint="default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1ADF01"/>
    <w:multiLevelType w:val="hybridMultilevel"/>
    <w:tmpl w:val="7298CC8A"/>
    <w:lvl w:ilvl="0" w:tplc="507030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1EAF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C86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906B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5881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C8E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B22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846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09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847C82"/>
    <w:multiLevelType w:val="hybridMultilevel"/>
    <w:tmpl w:val="94A4C620"/>
    <w:lvl w:ilvl="0" w:tplc="16F4EAC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166D0B"/>
    <w:multiLevelType w:val="hybridMultilevel"/>
    <w:tmpl w:val="3A8EA748"/>
    <w:lvl w:ilvl="0" w:tplc="59266A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2501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CA6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2A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78C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8E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701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D00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B4C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A672C6"/>
    <w:multiLevelType w:val="hybridMultilevel"/>
    <w:tmpl w:val="FFFFFFFF"/>
    <w:lvl w:ilvl="0" w:tplc="559CA15A">
      <w:start w:val="1"/>
      <w:numFmt w:val="bullet"/>
      <w:lvlText w:val="-"/>
      <w:lvlJc w:val="left"/>
      <w:pPr>
        <w:ind w:left="1788" w:hanging="360"/>
      </w:pPr>
      <w:rPr>
        <w:rFonts w:ascii="Aptos" w:hAnsi="Aptos" w:hint="default"/>
      </w:rPr>
    </w:lvl>
    <w:lvl w:ilvl="1" w:tplc="92126804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CB82F3EC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507E5BBC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9476DC24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12C6B528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562E88BE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553AED56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B5E80F46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1" w15:restartNumberingAfterBreak="0">
    <w:nsid w:val="51C4133B"/>
    <w:multiLevelType w:val="hybridMultilevel"/>
    <w:tmpl w:val="CB4E18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5E0C18"/>
    <w:multiLevelType w:val="hybridMultilevel"/>
    <w:tmpl w:val="70ACF2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12E6A0"/>
    <w:multiLevelType w:val="hybridMultilevel"/>
    <w:tmpl w:val="D12E8570"/>
    <w:lvl w:ilvl="0" w:tplc="90C0A3D2">
      <w:start w:val="1"/>
      <w:numFmt w:val="decimal"/>
      <w:lvlText w:val="%1."/>
      <w:lvlJc w:val="left"/>
      <w:pPr>
        <w:ind w:left="720" w:hanging="360"/>
      </w:pPr>
      <w:rPr>
        <w:rFonts w:ascii="Arial MT" w:eastAsia="Times New Roman" w:hAnsi="Arial MT" w:cs="Times New Roman"/>
      </w:rPr>
    </w:lvl>
    <w:lvl w:ilvl="1" w:tplc="2376AA9E">
      <w:start w:val="1"/>
      <w:numFmt w:val="lowerLetter"/>
      <w:lvlText w:val="%2."/>
      <w:lvlJc w:val="left"/>
      <w:pPr>
        <w:ind w:left="1440" w:hanging="360"/>
      </w:pPr>
    </w:lvl>
    <w:lvl w:ilvl="2" w:tplc="FF0C172A">
      <w:start w:val="1"/>
      <w:numFmt w:val="lowerRoman"/>
      <w:lvlText w:val="%3."/>
      <w:lvlJc w:val="right"/>
      <w:pPr>
        <w:ind w:left="2160" w:hanging="180"/>
      </w:pPr>
    </w:lvl>
    <w:lvl w:ilvl="3" w:tplc="24FC44C0">
      <w:start w:val="1"/>
      <w:numFmt w:val="decimal"/>
      <w:lvlText w:val="%4."/>
      <w:lvlJc w:val="left"/>
      <w:pPr>
        <w:ind w:left="2880" w:hanging="360"/>
      </w:pPr>
    </w:lvl>
    <w:lvl w:ilvl="4" w:tplc="D7CE7486">
      <w:start w:val="1"/>
      <w:numFmt w:val="lowerLetter"/>
      <w:lvlText w:val="%5."/>
      <w:lvlJc w:val="left"/>
      <w:pPr>
        <w:ind w:left="3600" w:hanging="360"/>
      </w:pPr>
    </w:lvl>
    <w:lvl w:ilvl="5" w:tplc="C19E7C20">
      <w:start w:val="1"/>
      <w:numFmt w:val="lowerRoman"/>
      <w:lvlText w:val="%6."/>
      <w:lvlJc w:val="right"/>
      <w:pPr>
        <w:ind w:left="4320" w:hanging="180"/>
      </w:pPr>
    </w:lvl>
    <w:lvl w:ilvl="6" w:tplc="3C061234">
      <w:start w:val="1"/>
      <w:numFmt w:val="decimal"/>
      <w:lvlText w:val="%7."/>
      <w:lvlJc w:val="left"/>
      <w:pPr>
        <w:ind w:left="5040" w:hanging="360"/>
      </w:pPr>
    </w:lvl>
    <w:lvl w:ilvl="7" w:tplc="BE80E846">
      <w:start w:val="1"/>
      <w:numFmt w:val="lowerLetter"/>
      <w:lvlText w:val="%8."/>
      <w:lvlJc w:val="left"/>
      <w:pPr>
        <w:ind w:left="5760" w:hanging="360"/>
      </w:pPr>
    </w:lvl>
    <w:lvl w:ilvl="8" w:tplc="5F28E86C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172AC5"/>
    <w:multiLevelType w:val="hybridMultilevel"/>
    <w:tmpl w:val="328C79D6"/>
    <w:lvl w:ilvl="0" w:tplc="EE18B1FA">
      <w:start w:val="1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83BF9C6"/>
    <w:multiLevelType w:val="hybridMultilevel"/>
    <w:tmpl w:val="FFFFFFFF"/>
    <w:lvl w:ilvl="0" w:tplc="17C8B7B4">
      <w:start w:val="1"/>
      <w:numFmt w:val="decimal"/>
      <w:lvlText w:val="%1."/>
      <w:lvlJc w:val="left"/>
      <w:pPr>
        <w:ind w:left="720" w:hanging="360"/>
      </w:pPr>
    </w:lvl>
    <w:lvl w:ilvl="1" w:tplc="1E1ED902">
      <w:start w:val="1"/>
      <w:numFmt w:val="lowerLetter"/>
      <w:lvlText w:val="%2."/>
      <w:lvlJc w:val="left"/>
      <w:pPr>
        <w:ind w:left="1440" w:hanging="360"/>
      </w:pPr>
    </w:lvl>
    <w:lvl w:ilvl="2" w:tplc="A3903F80">
      <w:start w:val="1"/>
      <w:numFmt w:val="lowerRoman"/>
      <w:lvlText w:val="%3."/>
      <w:lvlJc w:val="right"/>
      <w:pPr>
        <w:ind w:left="2160" w:hanging="180"/>
      </w:pPr>
    </w:lvl>
    <w:lvl w:ilvl="3" w:tplc="7AD6D17E">
      <w:start w:val="1"/>
      <w:numFmt w:val="decimal"/>
      <w:lvlText w:val="%4."/>
      <w:lvlJc w:val="left"/>
      <w:pPr>
        <w:ind w:left="2880" w:hanging="360"/>
      </w:pPr>
    </w:lvl>
    <w:lvl w:ilvl="4" w:tplc="841EF49E">
      <w:start w:val="1"/>
      <w:numFmt w:val="lowerLetter"/>
      <w:lvlText w:val="%5."/>
      <w:lvlJc w:val="left"/>
      <w:pPr>
        <w:ind w:left="3600" w:hanging="360"/>
      </w:pPr>
    </w:lvl>
    <w:lvl w:ilvl="5" w:tplc="0DD4FBA4">
      <w:start w:val="1"/>
      <w:numFmt w:val="lowerRoman"/>
      <w:lvlText w:val="%6."/>
      <w:lvlJc w:val="right"/>
      <w:pPr>
        <w:ind w:left="4320" w:hanging="180"/>
      </w:pPr>
    </w:lvl>
    <w:lvl w:ilvl="6" w:tplc="4E3E32C0">
      <w:start w:val="1"/>
      <w:numFmt w:val="decimal"/>
      <w:lvlText w:val="%7."/>
      <w:lvlJc w:val="left"/>
      <w:pPr>
        <w:ind w:left="5040" w:hanging="360"/>
      </w:pPr>
    </w:lvl>
    <w:lvl w:ilvl="7" w:tplc="7792B8C2">
      <w:start w:val="1"/>
      <w:numFmt w:val="lowerLetter"/>
      <w:lvlText w:val="%8."/>
      <w:lvlJc w:val="left"/>
      <w:pPr>
        <w:ind w:left="5760" w:hanging="360"/>
      </w:pPr>
    </w:lvl>
    <w:lvl w:ilvl="8" w:tplc="950ED376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502A48"/>
    <w:multiLevelType w:val="hybridMultilevel"/>
    <w:tmpl w:val="08806FE0"/>
    <w:lvl w:ilvl="0" w:tplc="BE9C0F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A246123"/>
    <w:multiLevelType w:val="hybridMultilevel"/>
    <w:tmpl w:val="6A1E66BC"/>
    <w:lvl w:ilvl="0" w:tplc="59266A0C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92126804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CB82F3EC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507E5BBC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9476DC24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12C6B528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562E88BE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553AED56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B5E80F46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8" w15:restartNumberingAfterBreak="0">
    <w:nsid w:val="5D166A00"/>
    <w:multiLevelType w:val="hybridMultilevel"/>
    <w:tmpl w:val="A26C8210"/>
    <w:lvl w:ilvl="0" w:tplc="44700D6E">
      <w:start w:val="1"/>
      <w:numFmt w:val="bullet"/>
      <w:lvlText w:val="-"/>
      <w:lvlJc w:val="left"/>
      <w:pPr>
        <w:ind w:left="720" w:hanging="360"/>
      </w:pPr>
      <w:rPr>
        <w:rFonts w:ascii="Arial MT" w:eastAsia="Times New Roman" w:hAnsi="Arial MT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26353A"/>
    <w:multiLevelType w:val="hybridMultilevel"/>
    <w:tmpl w:val="C8F05D30"/>
    <w:lvl w:ilvl="0" w:tplc="8F52E20E">
      <w:start w:val="9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DC33ABC"/>
    <w:multiLevelType w:val="hybridMultilevel"/>
    <w:tmpl w:val="C7CC5A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F1CFEB"/>
    <w:multiLevelType w:val="hybridMultilevel"/>
    <w:tmpl w:val="126AAE7E"/>
    <w:lvl w:ilvl="0" w:tplc="86C470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20A7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7C8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C878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46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023D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8E4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183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E89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EC5B5E"/>
    <w:multiLevelType w:val="hybridMultilevel"/>
    <w:tmpl w:val="C8805624"/>
    <w:lvl w:ilvl="0" w:tplc="FDDA5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E12A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921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68C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A24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FE5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8E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81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E4E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B0388B"/>
    <w:multiLevelType w:val="hybridMultilevel"/>
    <w:tmpl w:val="FFFFFFFF"/>
    <w:lvl w:ilvl="0" w:tplc="7FDA3CD4">
      <w:start w:val="1"/>
      <w:numFmt w:val="lowerLetter"/>
      <w:lvlText w:val="%1)"/>
      <w:lvlJc w:val="left"/>
      <w:pPr>
        <w:ind w:left="720" w:hanging="360"/>
      </w:pPr>
    </w:lvl>
    <w:lvl w:ilvl="1" w:tplc="F49EEA3C">
      <w:start w:val="1"/>
      <w:numFmt w:val="lowerLetter"/>
      <w:lvlText w:val="%2."/>
      <w:lvlJc w:val="left"/>
      <w:pPr>
        <w:ind w:left="1440" w:hanging="360"/>
      </w:pPr>
    </w:lvl>
    <w:lvl w:ilvl="2" w:tplc="C1846EF2">
      <w:start w:val="1"/>
      <w:numFmt w:val="lowerRoman"/>
      <w:lvlText w:val="%3."/>
      <w:lvlJc w:val="right"/>
      <w:pPr>
        <w:ind w:left="2160" w:hanging="180"/>
      </w:pPr>
    </w:lvl>
    <w:lvl w:ilvl="3" w:tplc="A6C2017E">
      <w:start w:val="1"/>
      <w:numFmt w:val="decimal"/>
      <w:lvlText w:val="%4."/>
      <w:lvlJc w:val="left"/>
      <w:pPr>
        <w:ind w:left="2880" w:hanging="360"/>
      </w:pPr>
    </w:lvl>
    <w:lvl w:ilvl="4" w:tplc="9DCE6686">
      <w:start w:val="1"/>
      <w:numFmt w:val="lowerLetter"/>
      <w:lvlText w:val="%5."/>
      <w:lvlJc w:val="left"/>
      <w:pPr>
        <w:ind w:left="3600" w:hanging="360"/>
      </w:pPr>
    </w:lvl>
    <w:lvl w:ilvl="5" w:tplc="8800CDE2">
      <w:start w:val="1"/>
      <w:numFmt w:val="lowerRoman"/>
      <w:lvlText w:val="%6."/>
      <w:lvlJc w:val="right"/>
      <w:pPr>
        <w:ind w:left="4320" w:hanging="180"/>
      </w:pPr>
    </w:lvl>
    <w:lvl w:ilvl="6" w:tplc="F678FD94">
      <w:start w:val="1"/>
      <w:numFmt w:val="decimal"/>
      <w:lvlText w:val="%7."/>
      <w:lvlJc w:val="left"/>
      <w:pPr>
        <w:ind w:left="5040" w:hanging="360"/>
      </w:pPr>
    </w:lvl>
    <w:lvl w:ilvl="7" w:tplc="C6146774">
      <w:start w:val="1"/>
      <w:numFmt w:val="lowerLetter"/>
      <w:lvlText w:val="%8."/>
      <w:lvlJc w:val="left"/>
      <w:pPr>
        <w:ind w:left="5760" w:hanging="360"/>
      </w:pPr>
    </w:lvl>
    <w:lvl w:ilvl="8" w:tplc="6438321E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96C19A5"/>
    <w:multiLevelType w:val="hybridMultilevel"/>
    <w:tmpl w:val="EDB27F6C"/>
    <w:lvl w:ilvl="0" w:tplc="59266A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CD38FB"/>
    <w:multiLevelType w:val="hybridMultilevel"/>
    <w:tmpl w:val="5E9CF1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3FA373"/>
    <w:multiLevelType w:val="hybridMultilevel"/>
    <w:tmpl w:val="FFFFFFFF"/>
    <w:lvl w:ilvl="0" w:tplc="BC1028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008BB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47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A0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EA84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70DF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6C3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08F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B47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E6900DE"/>
    <w:multiLevelType w:val="hybridMultilevel"/>
    <w:tmpl w:val="DBECAE42"/>
    <w:lvl w:ilvl="0" w:tplc="59266A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EB42F53"/>
    <w:multiLevelType w:val="hybridMultilevel"/>
    <w:tmpl w:val="68F88A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FEC6D6A"/>
    <w:multiLevelType w:val="hybridMultilevel"/>
    <w:tmpl w:val="830E5642"/>
    <w:lvl w:ilvl="0" w:tplc="9FE6CBE0">
      <w:start w:val="6"/>
      <w:numFmt w:val="bullet"/>
      <w:lvlText w:val=""/>
      <w:lvlJc w:val="left"/>
      <w:pPr>
        <w:ind w:left="720" w:hanging="360"/>
      </w:pPr>
      <w:rPr>
        <w:rFonts w:ascii="Monotype Sorts" w:hAnsi="Monotype Sorts" w:hint="default"/>
        <w:b/>
        <w:sz w:val="4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993F81"/>
    <w:multiLevelType w:val="hybridMultilevel"/>
    <w:tmpl w:val="B00669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31E44B2"/>
    <w:multiLevelType w:val="hybridMultilevel"/>
    <w:tmpl w:val="44FA7C96"/>
    <w:lvl w:ilvl="0" w:tplc="59266A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8D60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D6B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AA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E3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183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82A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C5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D0C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374233"/>
    <w:multiLevelType w:val="hybridMultilevel"/>
    <w:tmpl w:val="FFFFFFFF"/>
    <w:lvl w:ilvl="0" w:tplc="7A5C91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2501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CA6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2A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78C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8E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701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D00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B4C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900FD8"/>
    <w:multiLevelType w:val="hybridMultilevel"/>
    <w:tmpl w:val="2486A9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3733D5"/>
    <w:multiLevelType w:val="hybridMultilevel"/>
    <w:tmpl w:val="D7567B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118835">
    <w:abstractNumId w:val="52"/>
  </w:num>
  <w:num w:numId="2" w16cid:durableId="2094155253">
    <w:abstractNumId w:val="35"/>
  </w:num>
  <w:num w:numId="3" w16cid:durableId="697777554">
    <w:abstractNumId w:val="43"/>
  </w:num>
  <w:num w:numId="4" w16cid:durableId="1740980260">
    <w:abstractNumId w:val="1"/>
  </w:num>
  <w:num w:numId="5" w16cid:durableId="1644650765">
    <w:abstractNumId w:val="51"/>
  </w:num>
  <w:num w:numId="6" w16cid:durableId="1029259710">
    <w:abstractNumId w:val="37"/>
  </w:num>
  <w:num w:numId="7" w16cid:durableId="1855145600">
    <w:abstractNumId w:val="2"/>
  </w:num>
  <w:num w:numId="8" w16cid:durableId="1755855482">
    <w:abstractNumId w:val="10"/>
  </w:num>
  <w:num w:numId="9" w16cid:durableId="300040160">
    <w:abstractNumId w:val="3"/>
  </w:num>
  <w:num w:numId="10" w16cid:durableId="1618369336">
    <w:abstractNumId w:val="0"/>
  </w:num>
  <w:num w:numId="11" w16cid:durableId="758218130">
    <w:abstractNumId w:val="7"/>
  </w:num>
  <w:num w:numId="12" w16cid:durableId="2092238458">
    <w:abstractNumId w:val="56"/>
  </w:num>
  <w:num w:numId="13" w16cid:durableId="1625696660">
    <w:abstractNumId w:val="29"/>
  </w:num>
  <w:num w:numId="14" w16cid:durableId="830482321">
    <w:abstractNumId w:val="62"/>
  </w:num>
  <w:num w:numId="15" w16cid:durableId="868684882">
    <w:abstractNumId w:val="21"/>
  </w:num>
  <w:num w:numId="16" w16cid:durableId="733091264">
    <w:abstractNumId w:val="61"/>
  </w:num>
  <w:num w:numId="17" w16cid:durableId="238711093">
    <w:abstractNumId w:val="4"/>
  </w:num>
  <w:num w:numId="18" w16cid:durableId="74405646">
    <w:abstractNumId w:val="45"/>
  </w:num>
  <w:num w:numId="19" w16cid:durableId="1130711479">
    <w:abstractNumId w:val="40"/>
  </w:num>
  <w:num w:numId="20" w16cid:durableId="2059621447">
    <w:abstractNumId w:val="53"/>
  </w:num>
  <w:num w:numId="21" w16cid:durableId="972566026">
    <w:abstractNumId w:val="28"/>
  </w:num>
  <w:num w:numId="22" w16cid:durableId="625236824">
    <w:abstractNumId w:val="38"/>
  </w:num>
  <w:num w:numId="23" w16cid:durableId="1218978444">
    <w:abstractNumId w:val="46"/>
  </w:num>
  <w:num w:numId="24" w16cid:durableId="1762212851">
    <w:abstractNumId w:val="49"/>
  </w:num>
  <w:num w:numId="25" w16cid:durableId="1574196372">
    <w:abstractNumId w:val="34"/>
  </w:num>
  <w:num w:numId="26" w16cid:durableId="929503404">
    <w:abstractNumId w:val="31"/>
  </w:num>
  <w:num w:numId="27" w16cid:durableId="1485507306">
    <w:abstractNumId w:val="14"/>
  </w:num>
  <w:num w:numId="28" w16cid:durableId="1771046780">
    <w:abstractNumId w:val="9"/>
  </w:num>
  <w:num w:numId="29" w16cid:durableId="1139614144">
    <w:abstractNumId w:val="5"/>
  </w:num>
  <w:num w:numId="30" w16cid:durableId="308826974">
    <w:abstractNumId w:val="13"/>
  </w:num>
  <w:num w:numId="31" w16cid:durableId="2136098349">
    <w:abstractNumId w:val="18"/>
  </w:num>
  <w:num w:numId="32" w16cid:durableId="163664506">
    <w:abstractNumId w:val="42"/>
  </w:num>
  <w:num w:numId="33" w16cid:durableId="2003897222">
    <w:abstractNumId w:val="41"/>
  </w:num>
  <w:num w:numId="34" w16cid:durableId="1028721017">
    <w:abstractNumId w:val="30"/>
  </w:num>
  <w:num w:numId="35" w16cid:durableId="1262689026">
    <w:abstractNumId w:val="22"/>
  </w:num>
  <w:num w:numId="36" w16cid:durableId="483548196">
    <w:abstractNumId w:val="23"/>
  </w:num>
  <w:num w:numId="37" w16cid:durableId="2019959474">
    <w:abstractNumId w:val="44"/>
  </w:num>
  <w:num w:numId="38" w16cid:durableId="1416633788">
    <w:abstractNumId w:val="27"/>
  </w:num>
  <w:num w:numId="39" w16cid:durableId="1484616377">
    <w:abstractNumId w:val="48"/>
  </w:num>
  <w:num w:numId="40" w16cid:durableId="1292132169">
    <w:abstractNumId w:val="6"/>
  </w:num>
  <w:num w:numId="41" w16cid:durableId="1286155106">
    <w:abstractNumId w:val="12"/>
  </w:num>
  <w:num w:numId="42" w16cid:durableId="118962608">
    <w:abstractNumId w:val="50"/>
  </w:num>
  <w:num w:numId="43" w16cid:durableId="1352879191">
    <w:abstractNumId w:val="26"/>
  </w:num>
  <w:num w:numId="44" w16cid:durableId="811603904">
    <w:abstractNumId w:val="20"/>
  </w:num>
  <w:num w:numId="45" w16cid:durableId="747264730">
    <w:abstractNumId w:val="15"/>
  </w:num>
  <w:num w:numId="46" w16cid:durableId="858080873">
    <w:abstractNumId w:val="60"/>
  </w:num>
  <w:num w:numId="47" w16cid:durableId="786314740">
    <w:abstractNumId w:val="58"/>
  </w:num>
  <w:num w:numId="48" w16cid:durableId="784933345">
    <w:abstractNumId w:val="64"/>
  </w:num>
  <w:num w:numId="49" w16cid:durableId="283586363">
    <w:abstractNumId w:val="17"/>
  </w:num>
  <w:num w:numId="50" w16cid:durableId="717123295">
    <w:abstractNumId w:val="32"/>
  </w:num>
  <w:num w:numId="51" w16cid:durableId="702903351">
    <w:abstractNumId w:val="36"/>
  </w:num>
  <w:num w:numId="52" w16cid:durableId="84159794">
    <w:abstractNumId w:val="24"/>
  </w:num>
  <w:num w:numId="53" w16cid:durableId="1479877605">
    <w:abstractNumId w:val="55"/>
  </w:num>
  <w:num w:numId="54" w16cid:durableId="210073194">
    <w:abstractNumId w:val="25"/>
  </w:num>
  <w:num w:numId="55" w16cid:durableId="870991460">
    <w:abstractNumId w:val="33"/>
  </w:num>
  <w:num w:numId="56" w16cid:durableId="707490082">
    <w:abstractNumId w:val="59"/>
  </w:num>
  <w:num w:numId="57" w16cid:durableId="1766801239">
    <w:abstractNumId w:val="8"/>
  </w:num>
  <w:num w:numId="58" w16cid:durableId="2020156162">
    <w:abstractNumId w:val="54"/>
  </w:num>
  <w:num w:numId="59" w16cid:durableId="663093789">
    <w:abstractNumId w:val="47"/>
  </w:num>
  <w:num w:numId="60" w16cid:durableId="1907840474">
    <w:abstractNumId w:val="39"/>
  </w:num>
  <w:num w:numId="61" w16cid:durableId="229851999">
    <w:abstractNumId w:val="57"/>
  </w:num>
  <w:num w:numId="62" w16cid:durableId="2033221521">
    <w:abstractNumId w:val="19"/>
  </w:num>
  <w:num w:numId="63" w16cid:durableId="1365522822">
    <w:abstractNumId w:val="11"/>
  </w:num>
  <w:num w:numId="64" w16cid:durableId="275605989">
    <w:abstractNumId w:val="16"/>
  </w:num>
  <w:num w:numId="65" w16cid:durableId="135342696">
    <w:abstractNumId w:val="63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041"/>
    <w:rsid w:val="00003542"/>
    <w:rsid w:val="0000531B"/>
    <w:rsid w:val="0000541D"/>
    <w:rsid w:val="0000775F"/>
    <w:rsid w:val="00010FF6"/>
    <w:rsid w:val="000113AA"/>
    <w:rsid w:val="00011F0B"/>
    <w:rsid w:val="000162C1"/>
    <w:rsid w:val="00021C6F"/>
    <w:rsid w:val="00023EF5"/>
    <w:rsid w:val="0003363D"/>
    <w:rsid w:val="00040181"/>
    <w:rsid w:val="00040256"/>
    <w:rsid w:val="00045517"/>
    <w:rsid w:val="00045532"/>
    <w:rsid w:val="000516C6"/>
    <w:rsid w:val="000522F4"/>
    <w:rsid w:val="00054608"/>
    <w:rsid w:val="00061069"/>
    <w:rsid w:val="00065E66"/>
    <w:rsid w:val="00066B56"/>
    <w:rsid w:val="00072A77"/>
    <w:rsid w:val="0007739C"/>
    <w:rsid w:val="000829FF"/>
    <w:rsid w:val="00092836"/>
    <w:rsid w:val="000940E3"/>
    <w:rsid w:val="000960AE"/>
    <w:rsid w:val="000A0D21"/>
    <w:rsid w:val="000A325C"/>
    <w:rsid w:val="000A3949"/>
    <w:rsid w:val="000AC1B3"/>
    <w:rsid w:val="000B1489"/>
    <w:rsid w:val="000B1DA2"/>
    <w:rsid w:val="000B3AA9"/>
    <w:rsid w:val="000B3FD4"/>
    <w:rsid w:val="000B4B91"/>
    <w:rsid w:val="000B5A8A"/>
    <w:rsid w:val="000C1DD1"/>
    <w:rsid w:val="000C29ED"/>
    <w:rsid w:val="000C5D51"/>
    <w:rsid w:val="000D0112"/>
    <w:rsid w:val="000D144A"/>
    <w:rsid w:val="000D22C9"/>
    <w:rsid w:val="000D5C64"/>
    <w:rsid w:val="000E0E64"/>
    <w:rsid w:val="000E2E93"/>
    <w:rsid w:val="000F6487"/>
    <w:rsid w:val="000F7D28"/>
    <w:rsid w:val="00104643"/>
    <w:rsid w:val="00112D1C"/>
    <w:rsid w:val="00117C84"/>
    <w:rsid w:val="00122C15"/>
    <w:rsid w:val="00123119"/>
    <w:rsid w:val="00130268"/>
    <w:rsid w:val="001305C4"/>
    <w:rsid w:val="00130ABE"/>
    <w:rsid w:val="00136B99"/>
    <w:rsid w:val="0014523E"/>
    <w:rsid w:val="00146A37"/>
    <w:rsid w:val="00147C3D"/>
    <w:rsid w:val="00147D6F"/>
    <w:rsid w:val="00152BEB"/>
    <w:rsid w:val="00154892"/>
    <w:rsid w:val="001556E4"/>
    <w:rsid w:val="001605EF"/>
    <w:rsid w:val="0016251A"/>
    <w:rsid w:val="00162A24"/>
    <w:rsid w:val="00162D01"/>
    <w:rsid w:val="00167376"/>
    <w:rsid w:val="00172FEF"/>
    <w:rsid w:val="00173C7D"/>
    <w:rsid w:val="00176C6D"/>
    <w:rsid w:val="0018043E"/>
    <w:rsid w:val="00181C89"/>
    <w:rsid w:val="00182E6E"/>
    <w:rsid w:val="00183AEE"/>
    <w:rsid w:val="00187EB9"/>
    <w:rsid w:val="00191FBA"/>
    <w:rsid w:val="0019323D"/>
    <w:rsid w:val="001A0020"/>
    <w:rsid w:val="001A0A5A"/>
    <w:rsid w:val="001A0EF3"/>
    <w:rsid w:val="001A12F1"/>
    <w:rsid w:val="001A2DF2"/>
    <w:rsid w:val="001A6A61"/>
    <w:rsid w:val="001B05B1"/>
    <w:rsid w:val="001B2AFB"/>
    <w:rsid w:val="001B4088"/>
    <w:rsid w:val="001B667D"/>
    <w:rsid w:val="001B7D94"/>
    <w:rsid w:val="001C159C"/>
    <w:rsid w:val="001C2737"/>
    <w:rsid w:val="001C4A34"/>
    <w:rsid w:val="001D6C57"/>
    <w:rsid w:val="001D7C15"/>
    <w:rsid w:val="001E35CC"/>
    <w:rsid w:val="001E61E2"/>
    <w:rsid w:val="001E6AAB"/>
    <w:rsid w:val="001E7307"/>
    <w:rsid w:val="001E7DB6"/>
    <w:rsid w:val="001F0876"/>
    <w:rsid w:val="001F277B"/>
    <w:rsid w:val="001F5095"/>
    <w:rsid w:val="001F64E3"/>
    <w:rsid w:val="00206187"/>
    <w:rsid w:val="00207152"/>
    <w:rsid w:val="002165FD"/>
    <w:rsid w:val="00222E98"/>
    <w:rsid w:val="002239DD"/>
    <w:rsid w:val="00227064"/>
    <w:rsid w:val="00227DCC"/>
    <w:rsid w:val="00233122"/>
    <w:rsid w:val="00244E0C"/>
    <w:rsid w:val="002476C2"/>
    <w:rsid w:val="002538E0"/>
    <w:rsid w:val="002555EC"/>
    <w:rsid w:val="0026062E"/>
    <w:rsid w:val="0026208C"/>
    <w:rsid w:val="00262C69"/>
    <w:rsid w:val="00264D8B"/>
    <w:rsid w:val="00270B9B"/>
    <w:rsid w:val="0027224B"/>
    <w:rsid w:val="00274BCB"/>
    <w:rsid w:val="00275E64"/>
    <w:rsid w:val="00282485"/>
    <w:rsid w:val="00285727"/>
    <w:rsid w:val="00287438"/>
    <w:rsid w:val="002878C9"/>
    <w:rsid w:val="00292030"/>
    <w:rsid w:val="00294622"/>
    <w:rsid w:val="002A3C4A"/>
    <w:rsid w:val="002A4A03"/>
    <w:rsid w:val="002A76CE"/>
    <w:rsid w:val="002B266E"/>
    <w:rsid w:val="002B2A71"/>
    <w:rsid w:val="002B5627"/>
    <w:rsid w:val="002B5C7A"/>
    <w:rsid w:val="002C1981"/>
    <w:rsid w:val="002C25B4"/>
    <w:rsid w:val="002C26B3"/>
    <w:rsid w:val="002C38BD"/>
    <w:rsid w:val="002C68B2"/>
    <w:rsid w:val="002C6B4B"/>
    <w:rsid w:val="002D034E"/>
    <w:rsid w:val="002D19FB"/>
    <w:rsid w:val="002D1E07"/>
    <w:rsid w:val="002E089D"/>
    <w:rsid w:val="002E41B2"/>
    <w:rsid w:val="002E52DE"/>
    <w:rsid w:val="002F1A8F"/>
    <w:rsid w:val="003008B1"/>
    <w:rsid w:val="0030090D"/>
    <w:rsid w:val="0030131A"/>
    <w:rsid w:val="00313177"/>
    <w:rsid w:val="003145B4"/>
    <w:rsid w:val="00315FC2"/>
    <w:rsid w:val="00316725"/>
    <w:rsid w:val="00323482"/>
    <w:rsid w:val="00330E8B"/>
    <w:rsid w:val="0033505D"/>
    <w:rsid w:val="00341B88"/>
    <w:rsid w:val="00342872"/>
    <w:rsid w:val="00343670"/>
    <w:rsid w:val="00344438"/>
    <w:rsid w:val="0034660E"/>
    <w:rsid w:val="00351542"/>
    <w:rsid w:val="00353287"/>
    <w:rsid w:val="00365894"/>
    <w:rsid w:val="00373BCD"/>
    <w:rsid w:val="00373BE5"/>
    <w:rsid w:val="00373DC0"/>
    <w:rsid w:val="003746F2"/>
    <w:rsid w:val="003749E8"/>
    <w:rsid w:val="00375478"/>
    <w:rsid w:val="00376421"/>
    <w:rsid w:val="00382652"/>
    <w:rsid w:val="00387377"/>
    <w:rsid w:val="00391E85"/>
    <w:rsid w:val="00396064"/>
    <w:rsid w:val="003A0FF8"/>
    <w:rsid w:val="003A248D"/>
    <w:rsid w:val="003A3CC4"/>
    <w:rsid w:val="003A4DD1"/>
    <w:rsid w:val="003A63A0"/>
    <w:rsid w:val="003A7133"/>
    <w:rsid w:val="003A781E"/>
    <w:rsid w:val="003B2BEA"/>
    <w:rsid w:val="003B6663"/>
    <w:rsid w:val="003B7120"/>
    <w:rsid w:val="003C1BD0"/>
    <w:rsid w:val="003C1C5F"/>
    <w:rsid w:val="003C76E8"/>
    <w:rsid w:val="003D11BF"/>
    <w:rsid w:val="003D564E"/>
    <w:rsid w:val="003E14E3"/>
    <w:rsid w:val="003E3AE3"/>
    <w:rsid w:val="003E43A8"/>
    <w:rsid w:val="003E4CD7"/>
    <w:rsid w:val="003E74AD"/>
    <w:rsid w:val="003F657E"/>
    <w:rsid w:val="003F6C18"/>
    <w:rsid w:val="003F7B1F"/>
    <w:rsid w:val="004002E3"/>
    <w:rsid w:val="00415256"/>
    <w:rsid w:val="0041677E"/>
    <w:rsid w:val="00421680"/>
    <w:rsid w:val="00422FDE"/>
    <w:rsid w:val="0042492F"/>
    <w:rsid w:val="004249EC"/>
    <w:rsid w:val="00427C45"/>
    <w:rsid w:val="0043341B"/>
    <w:rsid w:val="004359AE"/>
    <w:rsid w:val="00437898"/>
    <w:rsid w:val="004402B1"/>
    <w:rsid w:val="00440A8D"/>
    <w:rsid w:val="00440BFA"/>
    <w:rsid w:val="004444B7"/>
    <w:rsid w:val="00447C34"/>
    <w:rsid w:val="0045038C"/>
    <w:rsid w:val="0045182E"/>
    <w:rsid w:val="00457413"/>
    <w:rsid w:val="004651F4"/>
    <w:rsid w:val="004745DE"/>
    <w:rsid w:val="00480BC3"/>
    <w:rsid w:val="00482EEA"/>
    <w:rsid w:val="00483135"/>
    <w:rsid w:val="00483EA4"/>
    <w:rsid w:val="00484397"/>
    <w:rsid w:val="00487630"/>
    <w:rsid w:val="004878EE"/>
    <w:rsid w:val="00493083"/>
    <w:rsid w:val="00496D22"/>
    <w:rsid w:val="004A2BF6"/>
    <w:rsid w:val="004A44D1"/>
    <w:rsid w:val="004B13B9"/>
    <w:rsid w:val="004B3BCD"/>
    <w:rsid w:val="004B4A1C"/>
    <w:rsid w:val="004B6259"/>
    <w:rsid w:val="004B6E97"/>
    <w:rsid w:val="004C1081"/>
    <w:rsid w:val="004C17F5"/>
    <w:rsid w:val="004C1E51"/>
    <w:rsid w:val="004C30B9"/>
    <w:rsid w:val="004C49C1"/>
    <w:rsid w:val="004D278D"/>
    <w:rsid w:val="004D28A6"/>
    <w:rsid w:val="004D3166"/>
    <w:rsid w:val="004D4F9A"/>
    <w:rsid w:val="004E27EA"/>
    <w:rsid w:val="004E3950"/>
    <w:rsid w:val="004E6830"/>
    <w:rsid w:val="004F14F9"/>
    <w:rsid w:val="004F233D"/>
    <w:rsid w:val="004F2B9A"/>
    <w:rsid w:val="004F2C12"/>
    <w:rsid w:val="004F716E"/>
    <w:rsid w:val="00500476"/>
    <w:rsid w:val="00500686"/>
    <w:rsid w:val="00504357"/>
    <w:rsid w:val="00506462"/>
    <w:rsid w:val="005112C5"/>
    <w:rsid w:val="00513508"/>
    <w:rsid w:val="00515832"/>
    <w:rsid w:val="005162FD"/>
    <w:rsid w:val="00517A50"/>
    <w:rsid w:val="005208C5"/>
    <w:rsid w:val="00520BD5"/>
    <w:rsid w:val="00525892"/>
    <w:rsid w:val="0052791B"/>
    <w:rsid w:val="0053625D"/>
    <w:rsid w:val="0054163A"/>
    <w:rsid w:val="005418AB"/>
    <w:rsid w:val="005501C2"/>
    <w:rsid w:val="00556BF8"/>
    <w:rsid w:val="0056123B"/>
    <w:rsid w:val="0056169F"/>
    <w:rsid w:val="005616FB"/>
    <w:rsid w:val="00563A2E"/>
    <w:rsid w:val="00564A40"/>
    <w:rsid w:val="0057046D"/>
    <w:rsid w:val="005718CE"/>
    <w:rsid w:val="00573054"/>
    <w:rsid w:val="00573DC6"/>
    <w:rsid w:val="00575274"/>
    <w:rsid w:val="005811FD"/>
    <w:rsid w:val="005820F5"/>
    <w:rsid w:val="005835E8"/>
    <w:rsid w:val="00585795"/>
    <w:rsid w:val="00590DA7"/>
    <w:rsid w:val="00592280"/>
    <w:rsid w:val="005A099E"/>
    <w:rsid w:val="005A12A1"/>
    <w:rsid w:val="005A130F"/>
    <w:rsid w:val="005A4586"/>
    <w:rsid w:val="005A4F01"/>
    <w:rsid w:val="005A518F"/>
    <w:rsid w:val="005A544A"/>
    <w:rsid w:val="005A5DDB"/>
    <w:rsid w:val="005A7C8C"/>
    <w:rsid w:val="005B1E5B"/>
    <w:rsid w:val="005B3047"/>
    <w:rsid w:val="005B4FBC"/>
    <w:rsid w:val="005B6CD7"/>
    <w:rsid w:val="005C1ED1"/>
    <w:rsid w:val="005C3B52"/>
    <w:rsid w:val="005C5334"/>
    <w:rsid w:val="005C6CA8"/>
    <w:rsid w:val="005C7676"/>
    <w:rsid w:val="005D1460"/>
    <w:rsid w:val="005D1E83"/>
    <w:rsid w:val="005D4AE1"/>
    <w:rsid w:val="005D7CA3"/>
    <w:rsid w:val="005D7F56"/>
    <w:rsid w:val="005E4E9A"/>
    <w:rsid w:val="005E5940"/>
    <w:rsid w:val="005E5AE2"/>
    <w:rsid w:val="005F2377"/>
    <w:rsid w:val="005F59BD"/>
    <w:rsid w:val="006037EC"/>
    <w:rsid w:val="00607699"/>
    <w:rsid w:val="00610B6E"/>
    <w:rsid w:val="00612176"/>
    <w:rsid w:val="00613F0E"/>
    <w:rsid w:val="00621ACA"/>
    <w:rsid w:val="00630B13"/>
    <w:rsid w:val="00633F96"/>
    <w:rsid w:val="00634C77"/>
    <w:rsid w:val="0064025E"/>
    <w:rsid w:val="00644167"/>
    <w:rsid w:val="00644FE6"/>
    <w:rsid w:val="00645863"/>
    <w:rsid w:val="00645CE0"/>
    <w:rsid w:val="006465E0"/>
    <w:rsid w:val="00656078"/>
    <w:rsid w:val="0066276B"/>
    <w:rsid w:val="00663012"/>
    <w:rsid w:val="00664B99"/>
    <w:rsid w:val="006651CA"/>
    <w:rsid w:val="006661FA"/>
    <w:rsid w:val="00666E52"/>
    <w:rsid w:val="00670D9B"/>
    <w:rsid w:val="00673A3D"/>
    <w:rsid w:val="00674758"/>
    <w:rsid w:val="006749B8"/>
    <w:rsid w:val="00676DA3"/>
    <w:rsid w:val="006838A5"/>
    <w:rsid w:val="00684DB9"/>
    <w:rsid w:val="006906E0"/>
    <w:rsid w:val="006907D9"/>
    <w:rsid w:val="00692FC6"/>
    <w:rsid w:val="00694C04"/>
    <w:rsid w:val="006A0E74"/>
    <w:rsid w:val="006A2662"/>
    <w:rsid w:val="006A48F2"/>
    <w:rsid w:val="006A675C"/>
    <w:rsid w:val="006B340F"/>
    <w:rsid w:val="006B3D80"/>
    <w:rsid w:val="006B43D6"/>
    <w:rsid w:val="006B667E"/>
    <w:rsid w:val="006C6C80"/>
    <w:rsid w:val="006D36A2"/>
    <w:rsid w:val="006D4523"/>
    <w:rsid w:val="006D7B81"/>
    <w:rsid w:val="006E1718"/>
    <w:rsid w:val="006E1ADA"/>
    <w:rsid w:val="006E27CC"/>
    <w:rsid w:val="006E706B"/>
    <w:rsid w:val="006F142E"/>
    <w:rsid w:val="006F1BAA"/>
    <w:rsid w:val="006F3166"/>
    <w:rsid w:val="006F4897"/>
    <w:rsid w:val="006F5B96"/>
    <w:rsid w:val="006F6AE2"/>
    <w:rsid w:val="00702B47"/>
    <w:rsid w:val="0070429B"/>
    <w:rsid w:val="00704FC4"/>
    <w:rsid w:val="007072FE"/>
    <w:rsid w:val="00707DE3"/>
    <w:rsid w:val="007126D5"/>
    <w:rsid w:val="00715DF6"/>
    <w:rsid w:val="00717410"/>
    <w:rsid w:val="007200E9"/>
    <w:rsid w:val="00723BF4"/>
    <w:rsid w:val="007269BA"/>
    <w:rsid w:val="00726C33"/>
    <w:rsid w:val="00730CDA"/>
    <w:rsid w:val="00732B24"/>
    <w:rsid w:val="00733CD7"/>
    <w:rsid w:val="00734BDF"/>
    <w:rsid w:val="007424EF"/>
    <w:rsid w:val="00743C15"/>
    <w:rsid w:val="00751F80"/>
    <w:rsid w:val="00752991"/>
    <w:rsid w:val="00755A42"/>
    <w:rsid w:val="007574B2"/>
    <w:rsid w:val="0076013C"/>
    <w:rsid w:val="00760984"/>
    <w:rsid w:val="0076239B"/>
    <w:rsid w:val="0076421D"/>
    <w:rsid w:val="00764E44"/>
    <w:rsid w:val="007653EB"/>
    <w:rsid w:val="00765B2A"/>
    <w:rsid w:val="00767368"/>
    <w:rsid w:val="00773BF0"/>
    <w:rsid w:val="0077608A"/>
    <w:rsid w:val="007829C6"/>
    <w:rsid w:val="00785A42"/>
    <w:rsid w:val="007867F7"/>
    <w:rsid w:val="00790C5C"/>
    <w:rsid w:val="00790DA6"/>
    <w:rsid w:val="00792531"/>
    <w:rsid w:val="00793B9B"/>
    <w:rsid w:val="00797D66"/>
    <w:rsid w:val="0079ED66"/>
    <w:rsid w:val="007A3597"/>
    <w:rsid w:val="007A4732"/>
    <w:rsid w:val="007A7396"/>
    <w:rsid w:val="007B04A7"/>
    <w:rsid w:val="007B1CBC"/>
    <w:rsid w:val="007B54A4"/>
    <w:rsid w:val="007B5D7A"/>
    <w:rsid w:val="007B64B8"/>
    <w:rsid w:val="007C1667"/>
    <w:rsid w:val="007D1985"/>
    <w:rsid w:val="007D291E"/>
    <w:rsid w:val="007D5776"/>
    <w:rsid w:val="007E157B"/>
    <w:rsid w:val="007E62AD"/>
    <w:rsid w:val="007E71E7"/>
    <w:rsid w:val="007F5838"/>
    <w:rsid w:val="007F5DB4"/>
    <w:rsid w:val="00802733"/>
    <w:rsid w:val="00810510"/>
    <w:rsid w:val="00811FC4"/>
    <w:rsid w:val="00820CB0"/>
    <w:rsid w:val="00821D43"/>
    <w:rsid w:val="0082390C"/>
    <w:rsid w:val="0082588F"/>
    <w:rsid w:val="0082687B"/>
    <w:rsid w:val="0083573A"/>
    <w:rsid w:val="008406C1"/>
    <w:rsid w:val="0084196E"/>
    <w:rsid w:val="00842EA2"/>
    <w:rsid w:val="008466E9"/>
    <w:rsid w:val="0085279A"/>
    <w:rsid w:val="00854A80"/>
    <w:rsid w:val="008551C4"/>
    <w:rsid w:val="00855E69"/>
    <w:rsid w:val="0086031F"/>
    <w:rsid w:val="00860A99"/>
    <w:rsid w:val="008612DE"/>
    <w:rsid w:val="00862024"/>
    <w:rsid w:val="008635B4"/>
    <w:rsid w:val="008645DC"/>
    <w:rsid w:val="00880DC5"/>
    <w:rsid w:val="008919BE"/>
    <w:rsid w:val="008936DD"/>
    <w:rsid w:val="008937ED"/>
    <w:rsid w:val="008968A7"/>
    <w:rsid w:val="008A1E12"/>
    <w:rsid w:val="008A408F"/>
    <w:rsid w:val="008B6012"/>
    <w:rsid w:val="008C0954"/>
    <w:rsid w:val="008C105A"/>
    <w:rsid w:val="008D5909"/>
    <w:rsid w:val="008D63B1"/>
    <w:rsid w:val="008D7C71"/>
    <w:rsid w:val="008E1810"/>
    <w:rsid w:val="008E2018"/>
    <w:rsid w:val="008E4B32"/>
    <w:rsid w:val="008F0DAB"/>
    <w:rsid w:val="008F61EF"/>
    <w:rsid w:val="008F6906"/>
    <w:rsid w:val="008F6A3B"/>
    <w:rsid w:val="008F79AE"/>
    <w:rsid w:val="009014CC"/>
    <w:rsid w:val="00903DD1"/>
    <w:rsid w:val="00906D31"/>
    <w:rsid w:val="00911D17"/>
    <w:rsid w:val="00913EDA"/>
    <w:rsid w:val="00916391"/>
    <w:rsid w:val="00920251"/>
    <w:rsid w:val="009230D7"/>
    <w:rsid w:val="009240E9"/>
    <w:rsid w:val="0093095A"/>
    <w:rsid w:val="0093288D"/>
    <w:rsid w:val="009352AE"/>
    <w:rsid w:val="00942AFA"/>
    <w:rsid w:val="00945A77"/>
    <w:rsid w:val="00950184"/>
    <w:rsid w:val="00950270"/>
    <w:rsid w:val="009508A1"/>
    <w:rsid w:val="00951F13"/>
    <w:rsid w:val="00957AFB"/>
    <w:rsid w:val="00961B94"/>
    <w:rsid w:val="0096478D"/>
    <w:rsid w:val="0096523D"/>
    <w:rsid w:val="00970291"/>
    <w:rsid w:val="00973A52"/>
    <w:rsid w:val="0097452D"/>
    <w:rsid w:val="00974EBD"/>
    <w:rsid w:val="00975355"/>
    <w:rsid w:val="00975F0D"/>
    <w:rsid w:val="00975F2F"/>
    <w:rsid w:val="00980077"/>
    <w:rsid w:val="00983CD1"/>
    <w:rsid w:val="00986937"/>
    <w:rsid w:val="009873AD"/>
    <w:rsid w:val="00990C5A"/>
    <w:rsid w:val="00996055"/>
    <w:rsid w:val="0099665F"/>
    <w:rsid w:val="00996E2D"/>
    <w:rsid w:val="009A028E"/>
    <w:rsid w:val="009A1D54"/>
    <w:rsid w:val="009A7D89"/>
    <w:rsid w:val="009B0B8B"/>
    <w:rsid w:val="009B2E08"/>
    <w:rsid w:val="009B43E1"/>
    <w:rsid w:val="009B4D74"/>
    <w:rsid w:val="009B5AE1"/>
    <w:rsid w:val="009B7FFB"/>
    <w:rsid w:val="009C2241"/>
    <w:rsid w:val="009C3CF8"/>
    <w:rsid w:val="009C51D6"/>
    <w:rsid w:val="009C6AA9"/>
    <w:rsid w:val="009D0C2C"/>
    <w:rsid w:val="009D459E"/>
    <w:rsid w:val="009D4D03"/>
    <w:rsid w:val="009D6B73"/>
    <w:rsid w:val="009D6B8C"/>
    <w:rsid w:val="009E0302"/>
    <w:rsid w:val="009E49AC"/>
    <w:rsid w:val="009E4BDB"/>
    <w:rsid w:val="009E5201"/>
    <w:rsid w:val="009E5FBF"/>
    <w:rsid w:val="009E7191"/>
    <w:rsid w:val="009E7DB4"/>
    <w:rsid w:val="009F08D5"/>
    <w:rsid w:val="009F16BB"/>
    <w:rsid w:val="009F2A39"/>
    <w:rsid w:val="009F44CB"/>
    <w:rsid w:val="009F6DF6"/>
    <w:rsid w:val="00A03BAA"/>
    <w:rsid w:val="00A051DE"/>
    <w:rsid w:val="00A05D5A"/>
    <w:rsid w:val="00A06F8A"/>
    <w:rsid w:val="00A134CC"/>
    <w:rsid w:val="00A14AB9"/>
    <w:rsid w:val="00A20A6F"/>
    <w:rsid w:val="00A21605"/>
    <w:rsid w:val="00A2297C"/>
    <w:rsid w:val="00A22C38"/>
    <w:rsid w:val="00A2595B"/>
    <w:rsid w:val="00A2760C"/>
    <w:rsid w:val="00A277C5"/>
    <w:rsid w:val="00A32640"/>
    <w:rsid w:val="00A411CD"/>
    <w:rsid w:val="00A461E4"/>
    <w:rsid w:val="00A479CE"/>
    <w:rsid w:val="00A506A2"/>
    <w:rsid w:val="00A53C21"/>
    <w:rsid w:val="00A54E86"/>
    <w:rsid w:val="00A61440"/>
    <w:rsid w:val="00A61E06"/>
    <w:rsid w:val="00A61E86"/>
    <w:rsid w:val="00A66ADF"/>
    <w:rsid w:val="00A70296"/>
    <w:rsid w:val="00A70DDB"/>
    <w:rsid w:val="00A806EE"/>
    <w:rsid w:val="00A81A3B"/>
    <w:rsid w:val="00A82B7A"/>
    <w:rsid w:val="00A85E98"/>
    <w:rsid w:val="00A86389"/>
    <w:rsid w:val="00A90C37"/>
    <w:rsid w:val="00A925AC"/>
    <w:rsid w:val="00AA1D42"/>
    <w:rsid w:val="00AA2E98"/>
    <w:rsid w:val="00AA3E7D"/>
    <w:rsid w:val="00AA413A"/>
    <w:rsid w:val="00AB143A"/>
    <w:rsid w:val="00AB35D9"/>
    <w:rsid w:val="00AB675A"/>
    <w:rsid w:val="00AB77AD"/>
    <w:rsid w:val="00AD0E02"/>
    <w:rsid w:val="00AD3761"/>
    <w:rsid w:val="00AE129B"/>
    <w:rsid w:val="00AF7ABC"/>
    <w:rsid w:val="00B05428"/>
    <w:rsid w:val="00B057E7"/>
    <w:rsid w:val="00B073CA"/>
    <w:rsid w:val="00B13F0C"/>
    <w:rsid w:val="00B17874"/>
    <w:rsid w:val="00B2250D"/>
    <w:rsid w:val="00B33AF4"/>
    <w:rsid w:val="00B3472C"/>
    <w:rsid w:val="00B34AA5"/>
    <w:rsid w:val="00B37844"/>
    <w:rsid w:val="00B41B90"/>
    <w:rsid w:val="00B42C39"/>
    <w:rsid w:val="00B43ECB"/>
    <w:rsid w:val="00B4428B"/>
    <w:rsid w:val="00B52984"/>
    <w:rsid w:val="00B547DD"/>
    <w:rsid w:val="00B55F54"/>
    <w:rsid w:val="00B6397A"/>
    <w:rsid w:val="00B6617C"/>
    <w:rsid w:val="00B67C4A"/>
    <w:rsid w:val="00B70A27"/>
    <w:rsid w:val="00B72300"/>
    <w:rsid w:val="00B74F11"/>
    <w:rsid w:val="00B75033"/>
    <w:rsid w:val="00B77144"/>
    <w:rsid w:val="00B81415"/>
    <w:rsid w:val="00B82BB1"/>
    <w:rsid w:val="00B83A81"/>
    <w:rsid w:val="00B85CCE"/>
    <w:rsid w:val="00B87870"/>
    <w:rsid w:val="00B87CDC"/>
    <w:rsid w:val="00B926AD"/>
    <w:rsid w:val="00B92B50"/>
    <w:rsid w:val="00B93061"/>
    <w:rsid w:val="00B975BE"/>
    <w:rsid w:val="00BA1189"/>
    <w:rsid w:val="00BA4F0E"/>
    <w:rsid w:val="00BA5D2D"/>
    <w:rsid w:val="00BA77A8"/>
    <w:rsid w:val="00BA7845"/>
    <w:rsid w:val="00BB2730"/>
    <w:rsid w:val="00BB27B0"/>
    <w:rsid w:val="00BB2ABA"/>
    <w:rsid w:val="00BB322C"/>
    <w:rsid w:val="00BB5995"/>
    <w:rsid w:val="00BB636C"/>
    <w:rsid w:val="00BB7778"/>
    <w:rsid w:val="00BC1BB1"/>
    <w:rsid w:val="00BC3BA9"/>
    <w:rsid w:val="00BC4882"/>
    <w:rsid w:val="00BC4D26"/>
    <w:rsid w:val="00BC7B2D"/>
    <w:rsid w:val="00BD172B"/>
    <w:rsid w:val="00BD27C5"/>
    <w:rsid w:val="00BE2B96"/>
    <w:rsid w:val="00BE3AC7"/>
    <w:rsid w:val="00BE4ABA"/>
    <w:rsid w:val="00BE542F"/>
    <w:rsid w:val="00BF4A33"/>
    <w:rsid w:val="00BF5F76"/>
    <w:rsid w:val="00C013D1"/>
    <w:rsid w:val="00C02AA1"/>
    <w:rsid w:val="00C05834"/>
    <w:rsid w:val="00C100C1"/>
    <w:rsid w:val="00C1478E"/>
    <w:rsid w:val="00C17CDC"/>
    <w:rsid w:val="00C20466"/>
    <w:rsid w:val="00C24E2F"/>
    <w:rsid w:val="00C25800"/>
    <w:rsid w:val="00C25D59"/>
    <w:rsid w:val="00C27F2F"/>
    <w:rsid w:val="00C36175"/>
    <w:rsid w:val="00C36D8C"/>
    <w:rsid w:val="00C41DAD"/>
    <w:rsid w:val="00C42E54"/>
    <w:rsid w:val="00C47308"/>
    <w:rsid w:val="00C47AE7"/>
    <w:rsid w:val="00C55A53"/>
    <w:rsid w:val="00C578FA"/>
    <w:rsid w:val="00C61913"/>
    <w:rsid w:val="00C619E6"/>
    <w:rsid w:val="00C64858"/>
    <w:rsid w:val="00C64DD5"/>
    <w:rsid w:val="00C70CE0"/>
    <w:rsid w:val="00C760D9"/>
    <w:rsid w:val="00C87D4C"/>
    <w:rsid w:val="00C90BF7"/>
    <w:rsid w:val="00C9102C"/>
    <w:rsid w:val="00C93A57"/>
    <w:rsid w:val="00C94398"/>
    <w:rsid w:val="00C95950"/>
    <w:rsid w:val="00C97B8A"/>
    <w:rsid w:val="00CA0484"/>
    <w:rsid w:val="00CA39AB"/>
    <w:rsid w:val="00CA3CD0"/>
    <w:rsid w:val="00CB2334"/>
    <w:rsid w:val="00CB2E9A"/>
    <w:rsid w:val="00CB378C"/>
    <w:rsid w:val="00CC2A37"/>
    <w:rsid w:val="00CC3A86"/>
    <w:rsid w:val="00CC5CD0"/>
    <w:rsid w:val="00CD1658"/>
    <w:rsid w:val="00CD6C77"/>
    <w:rsid w:val="00CD7459"/>
    <w:rsid w:val="00CE3C49"/>
    <w:rsid w:val="00CE577E"/>
    <w:rsid w:val="00CF5227"/>
    <w:rsid w:val="00D01425"/>
    <w:rsid w:val="00D0336E"/>
    <w:rsid w:val="00D0602D"/>
    <w:rsid w:val="00D0724B"/>
    <w:rsid w:val="00D12495"/>
    <w:rsid w:val="00D12EE2"/>
    <w:rsid w:val="00D136D7"/>
    <w:rsid w:val="00D21296"/>
    <w:rsid w:val="00D2337F"/>
    <w:rsid w:val="00D23B41"/>
    <w:rsid w:val="00D24015"/>
    <w:rsid w:val="00D24284"/>
    <w:rsid w:val="00D267F4"/>
    <w:rsid w:val="00D273CF"/>
    <w:rsid w:val="00D305AA"/>
    <w:rsid w:val="00D30670"/>
    <w:rsid w:val="00D3069C"/>
    <w:rsid w:val="00D347D4"/>
    <w:rsid w:val="00D35C73"/>
    <w:rsid w:val="00D35E96"/>
    <w:rsid w:val="00D410C4"/>
    <w:rsid w:val="00D41E76"/>
    <w:rsid w:val="00D42041"/>
    <w:rsid w:val="00D43766"/>
    <w:rsid w:val="00D46CF0"/>
    <w:rsid w:val="00D47B30"/>
    <w:rsid w:val="00D51EF3"/>
    <w:rsid w:val="00D571A9"/>
    <w:rsid w:val="00D576B5"/>
    <w:rsid w:val="00D63BF9"/>
    <w:rsid w:val="00D649BC"/>
    <w:rsid w:val="00D660F8"/>
    <w:rsid w:val="00D66658"/>
    <w:rsid w:val="00D7040C"/>
    <w:rsid w:val="00D70EAF"/>
    <w:rsid w:val="00D715F5"/>
    <w:rsid w:val="00D715FE"/>
    <w:rsid w:val="00D805BA"/>
    <w:rsid w:val="00D84E2F"/>
    <w:rsid w:val="00D86D80"/>
    <w:rsid w:val="00D91D17"/>
    <w:rsid w:val="00D928DA"/>
    <w:rsid w:val="00D97925"/>
    <w:rsid w:val="00DA196E"/>
    <w:rsid w:val="00DA5489"/>
    <w:rsid w:val="00DB248E"/>
    <w:rsid w:val="00DB41BC"/>
    <w:rsid w:val="00DC01B6"/>
    <w:rsid w:val="00DD2B8A"/>
    <w:rsid w:val="00DD7004"/>
    <w:rsid w:val="00DE0A60"/>
    <w:rsid w:val="00DE10FC"/>
    <w:rsid w:val="00DE1E1C"/>
    <w:rsid w:val="00DE3E14"/>
    <w:rsid w:val="00DE4375"/>
    <w:rsid w:val="00DE4993"/>
    <w:rsid w:val="00DE4F10"/>
    <w:rsid w:val="00DE617B"/>
    <w:rsid w:val="00DE6B5E"/>
    <w:rsid w:val="00DF2BCB"/>
    <w:rsid w:val="00DF3309"/>
    <w:rsid w:val="00DF7310"/>
    <w:rsid w:val="00E017A5"/>
    <w:rsid w:val="00E0550D"/>
    <w:rsid w:val="00E07389"/>
    <w:rsid w:val="00E117BD"/>
    <w:rsid w:val="00E241B7"/>
    <w:rsid w:val="00E30662"/>
    <w:rsid w:val="00E35320"/>
    <w:rsid w:val="00E35A37"/>
    <w:rsid w:val="00E374B6"/>
    <w:rsid w:val="00E376E0"/>
    <w:rsid w:val="00E401AE"/>
    <w:rsid w:val="00E42EAF"/>
    <w:rsid w:val="00E43919"/>
    <w:rsid w:val="00E45307"/>
    <w:rsid w:val="00E512F6"/>
    <w:rsid w:val="00E53E06"/>
    <w:rsid w:val="00E56587"/>
    <w:rsid w:val="00E60948"/>
    <w:rsid w:val="00E609AF"/>
    <w:rsid w:val="00E61706"/>
    <w:rsid w:val="00E67178"/>
    <w:rsid w:val="00E67954"/>
    <w:rsid w:val="00E709BD"/>
    <w:rsid w:val="00E73D13"/>
    <w:rsid w:val="00E75598"/>
    <w:rsid w:val="00E762B6"/>
    <w:rsid w:val="00E92104"/>
    <w:rsid w:val="00E94485"/>
    <w:rsid w:val="00EA04A1"/>
    <w:rsid w:val="00EA1B81"/>
    <w:rsid w:val="00EA6293"/>
    <w:rsid w:val="00EB1668"/>
    <w:rsid w:val="00EB6ABC"/>
    <w:rsid w:val="00EC0F38"/>
    <w:rsid w:val="00ED4104"/>
    <w:rsid w:val="00ED4EB7"/>
    <w:rsid w:val="00EE3078"/>
    <w:rsid w:val="00EE60C0"/>
    <w:rsid w:val="00EE69F2"/>
    <w:rsid w:val="00EF1A59"/>
    <w:rsid w:val="00F01088"/>
    <w:rsid w:val="00F019BB"/>
    <w:rsid w:val="00F118DD"/>
    <w:rsid w:val="00F16E1B"/>
    <w:rsid w:val="00F214BF"/>
    <w:rsid w:val="00F2303E"/>
    <w:rsid w:val="00F27587"/>
    <w:rsid w:val="00F36725"/>
    <w:rsid w:val="00F36BF9"/>
    <w:rsid w:val="00F40A4B"/>
    <w:rsid w:val="00F40E72"/>
    <w:rsid w:val="00F428DC"/>
    <w:rsid w:val="00F470A1"/>
    <w:rsid w:val="00F47346"/>
    <w:rsid w:val="00F56996"/>
    <w:rsid w:val="00F57BED"/>
    <w:rsid w:val="00F631D4"/>
    <w:rsid w:val="00F67D6D"/>
    <w:rsid w:val="00F710D0"/>
    <w:rsid w:val="00F73160"/>
    <w:rsid w:val="00F76E36"/>
    <w:rsid w:val="00F77573"/>
    <w:rsid w:val="00F85B92"/>
    <w:rsid w:val="00F9105B"/>
    <w:rsid w:val="00F91B42"/>
    <w:rsid w:val="00F91D59"/>
    <w:rsid w:val="00F95B19"/>
    <w:rsid w:val="00FA1572"/>
    <w:rsid w:val="00FA1E1B"/>
    <w:rsid w:val="00FA3033"/>
    <w:rsid w:val="00FA5730"/>
    <w:rsid w:val="00FB49C3"/>
    <w:rsid w:val="00FB640B"/>
    <w:rsid w:val="00FD04A0"/>
    <w:rsid w:val="00FD11E9"/>
    <w:rsid w:val="00FD1F32"/>
    <w:rsid w:val="00FD6C5A"/>
    <w:rsid w:val="00FD6EF3"/>
    <w:rsid w:val="00FE068B"/>
    <w:rsid w:val="00FE2E42"/>
    <w:rsid w:val="00FE4359"/>
    <w:rsid w:val="00FE4B74"/>
    <w:rsid w:val="00FE5882"/>
    <w:rsid w:val="00FE58C1"/>
    <w:rsid w:val="00FE5E25"/>
    <w:rsid w:val="00FF1D43"/>
    <w:rsid w:val="00FF269E"/>
    <w:rsid w:val="00FF479C"/>
    <w:rsid w:val="00FF60E8"/>
    <w:rsid w:val="00FF77EE"/>
    <w:rsid w:val="0128B289"/>
    <w:rsid w:val="013E1DA8"/>
    <w:rsid w:val="01C3CC2D"/>
    <w:rsid w:val="01E33A26"/>
    <w:rsid w:val="01E8F314"/>
    <w:rsid w:val="02536FB2"/>
    <w:rsid w:val="025F6000"/>
    <w:rsid w:val="02815CE3"/>
    <w:rsid w:val="02A68015"/>
    <w:rsid w:val="02EBAE7E"/>
    <w:rsid w:val="02F5BFFB"/>
    <w:rsid w:val="02FF315A"/>
    <w:rsid w:val="03006C30"/>
    <w:rsid w:val="031E6E3F"/>
    <w:rsid w:val="032024B8"/>
    <w:rsid w:val="0376B2E5"/>
    <w:rsid w:val="0379F51B"/>
    <w:rsid w:val="03904157"/>
    <w:rsid w:val="0399DD7C"/>
    <w:rsid w:val="043AAF8E"/>
    <w:rsid w:val="048811BC"/>
    <w:rsid w:val="04998D0D"/>
    <w:rsid w:val="050A741F"/>
    <w:rsid w:val="05210BF9"/>
    <w:rsid w:val="05562E47"/>
    <w:rsid w:val="0556FE9C"/>
    <w:rsid w:val="05A7DD83"/>
    <w:rsid w:val="05E5D361"/>
    <w:rsid w:val="06007E69"/>
    <w:rsid w:val="060BCA01"/>
    <w:rsid w:val="062A407B"/>
    <w:rsid w:val="064489F1"/>
    <w:rsid w:val="064990F0"/>
    <w:rsid w:val="0710AF76"/>
    <w:rsid w:val="07127EA9"/>
    <w:rsid w:val="07176451"/>
    <w:rsid w:val="071A0948"/>
    <w:rsid w:val="0728923A"/>
    <w:rsid w:val="075A12D7"/>
    <w:rsid w:val="075C3F48"/>
    <w:rsid w:val="07B420FE"/>
    <w:rsid w:val="07CF9A12"/>
    <w:rsid w:val="0817E220"/>
    <w:rsid w:val="0820A4D3"/>
    <w:rsid w:val="0824E0D6"/>
    <w:rsid w:val="082F672E"/>
    <w:rsid w:val="083F5BFD"/>
    <w:rsid w:val="0851B611"/>
    <w:rsid w:val="0890B4A2"/>
    <w:rsid w:val="08FAAD90"/>
    <w:rsid w:val="091E98B9"/>
    <w:rsid w:val="0977A5A4"/>
    <w:rsid w:val="0991C57D"/>
    <w:rsid w:val="09AB81B5"/>
    <w:rsid w:val="09D08079"/>
    <w:rsid w:val="09F1A581"/>
    <w:rsid w:val="0A21BBD4"/>
    <w:rsid w:val="0A250780"/>
    <w:rsid w:val="0A32CE43"/>
    <w:rsid w:val="0AB8EB39"/>
    <w:rsid w:val="0AC9CA84"/>
    <w:rsid w:val="0ACDCDA1"/>
    <w:rsid w:val="0AE7C5CA"/>
    <w:rsid w:val="0B0084F2"/>
    <w:rsid w:val="0B7F1748"/>
    <w:rsid w:val="0BADD38B"/>
    <w:rsid w:val="0BB97918"/>
    <w:rsid w:val="0BCC24F3"/>
    <w:rsid w:val="0BFAE25F"/>
    <w:rsid w:val="0C276FA8"/>
    <w:rsid w:val="0C519A2A"/>
    <w:rsid w:val="0C6EBB06"/>
    <w:rsid w:val="0C7FBB4D"/>
    <w:rsid w:val="0C899972"/>
    <w:rsid w:val="0D029818"/>
    <w:rsid w:val="0D0BB314"/>
    <w:rsid w:val="0D5C415F"/>
    <w:rsid w:val="0DB02790"/>
    <w:rsid w:val="0DB5B79F"/>
    <w:rsid w:val="0DE54CC7"/>
    <w:rsid w:val="0DEE9BC5"/>
    <w:rsid w:val="0E056F87"/>
    <w:rsid w:val="0E23BF58"/>
    <w:rsid w:val="0E4D1FBC"/>
    <w:rsid w:val="0E4FB088"/>
    <w:rsid w:val="0E5612A9"/>
    <w:rsid w:val="0F2FDEB3"/>
    <w:rsid w:val="0F947F12"/>
    <w:rsid w:val="0FCD1710"/>
    <w:rsid w:val="0FCEFA3C"/>
    <w:rsid w:val="0FDCE10C"/>
    <w:rsid w:val="10041A30"/>
    <w:rsid w:val="10260A4F"/>
    <w:rsid w:val="1036F358"/>
    <w:rsid w:val="10F44747"/>
    <w:rsid w:val="10F6B802"/>
    <w:rsid w:val="111A96E9"/>
    <w:rsid w:val="11319EAA"/>
    <w:rsid w:val="114A3387"/>
    <w:rsid w:val="115E247C"/>
    <w:rsid w:val="11755C96"/>
    <w:rsid w:val="11AE12C3"/>
    <w:rsid w:val="11B07570"/>
    <w:rsid w:val="11D2F2C8"/>
    <w:rsid w:val="1217FCA3"/>
    <w:rsid w:val="12601FE6"/>
    <w:rsid w:val="126E9880"/>
    <w:rsid w:val="1283E34B"/>
    <w:rsid w:val="12891B78"/>
    <w:rsid w:val="12C09D8E"/>
    <w:rsid w:val="131ACB95"/>
    <w:rsid w:val="1340C6E2"/>
    <w:rsid w:val="13A135DE"/>
    <w:rsid w:val="141324BB"/>
    <w:rsid w:val="14776346"/>
    <w:rsid w:val="14A9610B"/>
    <w:rsid w:val="14C52257"/>
    <w:rsid w:val="14D5AF37"/>
    <w:rsid w:val="14EA3E3C"/>
    <w:rsid w:val="150A0F91"/>
    <w:rsid w:val="152C6EC2"/>
    <w:rsid w:val="1535F93A"/>
    <w:rsid w:val="15505017"/>
    <w:rsid w:val="15DB761B"/>
    <w:rsid w:val="160B4DCB"/>
    <w:rsid w:val="16BDA31A"/>
    <w:rsid w:val="16ECFDB9"/>
    <w:rsid w:val="1742125E"/>
    <w:rsid w:val="174462B0"/>
    <w:rsid w:val="1768F777"/>
    <w:rsid w:val="17A1D53D"/>
    <w:rsid w:val="17DBE332"/>
    <w:rsid w:val="17E23292"/>
    <w:rsid w:val="17F362B2"/>
    <w:rsid w:val="18416F39"/>
    <w:rsid w:val="18462EAA"/>
    <w:rsid w:val="18B3D725"/>
    <w:rsid w:val="18C14CEA"/>
    <w:rsid w:val="1901B480"/>
    <w:rsid w:val="19A16FCB"/>
    <w:rsid w:val="19DC56D5"/>
    <w:rsid w:val="1A16313E"/>
    <w:rsid w:val="1A3460BB"/>
    <w:rsid w:val="1A4A07D0"/>
    <w:rsid w:val="1A717575"/>
    <w:rsid w:val="1A7ECC20"/>
    <w:rsid w:val="1ADC19F0"/>
    <w:rsid w:val="1AF55B7C"/>
    <w:rsid w:val="1AF8E8AF"/>
    <w:rsid w:val="1B105189"/>
    <w:rsid w:val="1B321492"/>
    <w:rsid w:val="1B364F60"/>
    <w:rsid w:val="1B412DBE"/>
    <w:rsid w:val="1B4D65BF"/>
    <w:rsid w:val="1B5DDB2F"/>
    <w:rsid w:val="1BA430F3"/>
    <w:rsid w:val="1BA488D9"/>
    <w:rsid w:val="1BB94446"/>
    <w:rsid w:val="1BCD331B"/>
    <w:rsid w:val="1BE63CE4"/>
    <w:rsid w:val="1BE695C9"/>
    <w:rsid w:val="1BF9B242"/>
    <w:rsid w:val="1C17C17A"/>
    <w:rsid w:val="1C27CD6F"/>
    <w:rsid w:val="1C5CFFB4"/>
    <w:rsid w:val="1C67AE0F"/>
    <w:rsid w:val="1CA1BED8"/>
    <w:rsid w:val="1CB172B0"/>
    <w:rsid w:val="1CE2331A"/>
    <w:rsid w:val="1CFEB6F5"/>
    <w:rsid w:val="1D749401"/>
    <w:rsid w:val="1D7544E5"/>
    <w:rsid w:val="1DCC9CDB"/>
    <w:rsid w:val="1E03956C"/>
    <w:rsid w:val="1E379500"/>
    <w:rsid w:val="1E79E03E"/>
    <w:rsid w:val="1EB2F22C"/>
    <w:rsid w:val="1EDCE563"/>
    <w:rsid w:val="1EDF7606"/>
    <w:rsid w:val="1F69389C"/>
    <w:rsid w:val="1FAFA0CE"/>
    <w:rsid w:val="1FBEB8C4"/>
    <w:rsid w:val="1FD405DA"/>
    <w:rsid w:val="1FF5F82E"/>
    <w:rsid w:val="2098A0F4"/>
    <w:rsid w:val="20C07B62"/>
    <w:rsid w:val="20E063E7"/>
    <w:rsid w:val="20F50405"/>
    <w:rsid w:val="210CA869"/>
    <w:rsid w:val="2125C247"/>
    <w:rsid w:val="215F710B"/>
    <w:rsid w:val="21C4A3A9"/>
    <w:rsid w:val="21C651EB"/>
    <w:rsid w:val="22284E00"/>
    <w:rsid w:val="22915A87"/>
    <w:rsid w:val="22CB84B6"/>
    <w:rsid w:val="22DEBB64"/>
    <w:rsid w:val="22FAF4D6"/>
    <w:rsid w:val="230980B4"/>
    <w:rsid w:val="231F882B"/>
    <w:rsid w:val="23455792"/>
    <w:rsid w:val="2348A27A"/>
    <w:rsid w:val="238133C4"/>
    <w:rsid w:val="23AAE977"/>
    <w:rsid w:val="23BDDD3C"/>
    <w:rsid w:val="23C23A23"/>
    <w:rsid w:val="23CBD6B2"/>
    <w:rsid w:val="23CED5C9"/>
    <w:rsid w:val="23EF2F7E"/>
    <w:rsid w:val="2424ED48"/>
    <w:rsid w:val="242A0A31"/>
    <w:rsid w:val="242A4826"/>
    <w:rsid w:val="249B2E28"/>
    <w:rsid w:val="24C9D6E3"/>
    <w:rsid w:val="24F488F7"/>
    <w:rsid w:val="24F62249"/>
    <w:rsid w:val="24FAA734"/>
    <w:rsid w:val="25388568"/>
    <w:rsid w:val="2547E626"/>
    <w:rsid w:val="25490ED2"/>
    <w:rsid w:val="25F2A32F"/>
    <w:rsid w:val="26151378"/>
    <w:rsid w:val="2620AD09"/>
    <w:rsid w:val="262CD4A2"/>
    <w:rsid w:val="26490F4D"/>
    <w:rsid w:val="265A221F"/>
    <w:rsid w:val="269EDF3D"/>
    <w:rsid w:val="26D449FA"/>
    <w:rsid w:val="26DCCEDF"/>
    <w:rsid w:val="27573C40"/>
    <w:rsid w:val="276A980D"/>
    <w:rsid w:val="27C25845"/>
    <w:rsid w:val="27DDF125"/>
    <w:rsid w:val="284B2380"/>
    <w:rsid w:val="285D0E25"/>
    <w:rsid w:val="28AB531E"/>
    <w:rsid w:val="28E0F75A"/>
    <w:rsid w:val="291CA35E"/>
    <w:rsid w:val="2929BC5C"/>
    <w:rsid w:val="295DE3C2"/>
    <w:rsid w:val="2965002F"/>
    <w:rsid w:val="2998553E"/>
    <w:rsid w:val="2A40B605"/>
    <w:rsid w:val="2AEF4F7D"/>
    <w:rsid w:val="2B1CE5DD"/>
    <w:rsid w:val="2B6234D9"/>
    <w:rsid w:val="2B696961"/>
    <w:rsid w:val="2BC8D89A"/>
    <w:rsid w:val="2BE183B0"/>
    <w:rsid w:val="2C5D06A7"/>
    <w:rsid w:val="2C694EFD"/>
    <w:rsid w:val="2C9430B5"/>
    <w:rsid w:val="2C9B785E"/>
    <w:rsid w:val="2CC19887"/>
    <w:rsid w:val="2CC4463D"/>
    <w:rsid w:val="2CDE1E70"/>
    <w:rsid w:val="2D28B00A"/>
    <w:rsid w:val="2D29F665"/>
    <w:rsid w:val="2D39A47E"/>
    <w:rsid w:val="2D47CD93"/>
    <w:rsid w:val="2D988526"/>
    <w:rsid w:val="2E0B1CA1"/>
    <w:rsid w:val="2E5F41A6"/>
    <w:rsid w:val="2EE7B0D3"/>
    <w:rsid w:val="2F496193"/>
    <w:rsid w:val="2F9B257C"/>
    <w:rsid w:val="2FA1A584"/>
    <w:rsid w:val="2FE9188E"/>
    <w:rsid w:val="2FF27CE1"/>
    <w:rsid w:val="304BF140"/>
    <w:rsid w:val="305083C5"/>
    <w:rsid w:val="30A552E2"/>
    <w:rsid w:val="30F5CDFD"/>
    <w:rsid w:val="311BCF85"/>
    <w:rsid w:val="31245046"/>
    <w:rsid w:val="314E3088"/>
    <w:rsid w:val="316AAB1D"/>
    <w:rsid w:val="319A7899"/>
    <w:rsid w:val="31D45CE2"/>
    <w:rsid w:val="31F1C1B5"/>
    <w:rsid w:val="3203C687"/>
    <w:rsid w:val="32166163"/>
    <w:rsid w:val="32677A35"/>
    <w:rsid w:val="32B1F2FD"/>
    <w:rsid w:val="32DC5DFD"/>
    <w:rsid w:val="335F9D60"/>
    <w:rsid w:val="33851768"/>
    <w:rsid w:val="3396CBC9"/>
    <w:rsid w:val="33A0FD10"/>
    <w:rsid w:val="33D78253"/>
    <w:rsid w:val="33E945E3"/>
    <w:rsid w:val="34335893"/>
    <w:rsid w:val="3492A2E3"/>
    <w:rsid w:val="34BFDC05"/>
    <w:rsid w:val="34F9A1D3"/>
    <w:rsid w:val="3574874E"/>
    <w:rsid w:val="357A6C3E"/>
    <w:rsid w:val="358C6605"/>
    <w:rsid w:val="3590F8A0"/>
    <w:rsid w:val="35EBA92D"/>
    <w:rsid w:val="360FA910"/>
    <w:rsid w:val="3619CD94"/>
    <w:rsid w:val="361D1C34"/>
    <w:rsid w:val="3625A7B4"/>
    <w:rsid w:val="3636023F"/>
    <w:rsid w:val="3690A892"/>
    <w:rsid w:val="36A1E636"/>
    <w:rsid w:val="36BAB2F6"/>
    <w:rsid w:val="36DCB801"/>
    <w:rsid w:val="36DFC8C8"/>
    <w:rsid w:val="36EA2F38"/>
    <w:rsid w:val="36EF65BC"/>
    <w:rsid w:val="36F237C8"/>
    <w:rsid w:val="373BD56D"/>
    <w:rsid w:val="3744F12B"/>
    <w:rsid w:val="37691AF2"/>
    <w:rsid w:val="37CE360C"/>
    <w:rsid w:val="37CF4DD7"/>
    <w:rsid w:val="37D55C79"/>
    <w:rsid w:val="387E9DEE"/>
    <w:rsid w:val="38A42D51"/>
    <w:rsid w:val="391AE588"/>
    <w:rsid w:val="39457E37"/>
    <w:rsid w:val="399E7D22"/>
    <w:rsid w:val="39A79F1E"/>
    <w:rsid w:val="39B73120"/>
    <w:rsid w:val="39B90A70"/>
    <w:rsid w:val="39CDD073"/>
    <w:rsid w:val="3A2027F2"/>
    <w:rsid w:val="3AA436EA"/>
    <w:rsid w:val="3ACFC52F"/>
    <w:rsid w:val="3AF6E1FE"/>
    <w:rsid w:val="3B361ED8"/>
    <w:rsid w:val="3B47A9C4"/>
    <w:rsid w:val="3B4BFBC1"/>
    <w:rsid w:val="3BFFDEEB"/>
    <w:rsid w:val="3C3136F8"/>
    <w:rsid w:val="3C435BC2"/>
    <w:rsid w:val="3C79C126"/>
    <w:rsid w:val="3CB090E6"/>
    <w:rsid w:val="3CD801EC"/>
    <w:rsid w:val="3CE089C8"/>
    <w:rsid w:val="3D3ACB1E"/>
    <w:rsid w:val="3D6B5C5E"/>
    <w:rsid w:val="3DCE2095"/>
    <w:rsid w:val="3DE4AC8F"/>
    <w:rsid w:val="3E688246"/>
    <w:rsid w:val="3ED8653F"/>
    <w:rsid w:val="3F062464"/>
    <w:rsid w:val="3F78D47B"/>
    <w:rsid w:val="3F8B07A0"/>
    <w:rsid w:val="3FCFD124"/>
    <w:rsid w:val="3FE8B3D2"/>
    <w:rsid w:val="40562AED"/>
    <w:rsid w:val="40A6F994"/>
    <w:rsid w:val="40C77962"/>
    <w:rsid w:val="41160208"/>
    <w:rsid w:val="41328562"/>
    <w:rsid w:val="4138A4F4"/>
    <w:rsid w:val="4150C723"/>
    <w:rsid w:val="416CEB3D"/>
    <w:rsid w:val="41E99DD8"/>
    <w:rsid w:val="42140FBA"/>
    <w:rsid w:val="42221731"/>
    <w:rsid w:val="422C6A5F"/>
    <w:rsid w:val="4288AD00"/>
    <w:rsid w:val="428CAEA1"/>
    <w:rsid w:val="429F35F5"/>
    <w:rsid w:val="42AB94FD"/>
    <w:rsid w:val="42B0CC96"/>
    <w:rsid w:val="43221E1C"/>
    <w:rsid w:val="4328CF12"/>
    <w:rsid w:val="433434EE"/>
    <w:rsid w:val="4334AABA"/>
    <w:rsid w:val="43375A2A"/>
    <w:rsid w:val="43880268"/>
    <w:rsid w:val="43A886D4"/>
    <w:rsid w:val="43E7DCEB"/>
    <w:rsid w:val="43FFC438"/>
    <w:rsid w:val="440DC4E2"/>
    <w:rsid w:val="44708792"/>
    <w:rsid w:val="44BD1475"/>
    <w:rsid w:val="44D6E20E"/>
    <w:rsid w:val="45182A78"/>
    <w:rsid w:val="451EB8DD"/>
    <w:rsid w:val="4530A20E"/>
    <w:rsid w:val="45394F06"/>
    <w:rsid w:val="457ABBEE"/>
    <w:rsid w:val="45D742A6"/>
    <w:rsid w:val="46A636F0"/>
    <w:rsid w:val="46B35E95"/>
    <w:rsid w:val="46CB84B4"/>
    <w:rsid w:val="46DB3473"/>
    <w:rsid w:val="47175842"/>
    <w:rsid w:val="47257E09"/>
    <w:rsid w:val="4729FAB9"/>
    <w:rsid w:val="473EAE32"/>
    <w:rsid w:val="483D41EB"/>
    <w:rsid w:val="48A680D6"/>
    <w:rsid w:val="48D52C39"/>
    <w:rsid w:val="48F0174A"/>
    <w:rsid w:val="48F5047B"/>
    <w:rsid w:val="490105C8"/>
    <w:rsid w:val="490C8B0C"/>
    <w:rsid w:val="491E5CFB"/>
    <w:rsid w:val="493818F6"/>
    <w:rsid w:val="494FEC3D"/>
    <w:rsid w:val="497D7A24"/>
    <w:rsid w:val="49939C2B"/>
    <w:rsid w:val="49962011"/>
    <w:rsid w:val="499B6708"/>
    <w:rsid w:val="49ACD952"/>
    <w:rsid w:val="49EDE4C1"/>
    <w:rsid w:val="4A5A1ACC"/>
    <w:rsid w:val="4A5AA835"/>
    <w:rsid w:val="4A860BC1"/>
    <w:rsid w:val="4AA3392D"/>
    <w:rsid w:val="4B21E023"/>
    <w:rsid w:val="4B662E68"/>
    <w:rsid w:val="4C14E14A"/>
    <w:rsid w:val="4CAB1F4F"/>
    <w:rsid w:val="4CB248A8"/>
    <w:rsid w:val="4CBBB23C"/>
    <w:rsid w:val="4D12EDEB"/>
    <w:rsid w:val="4D325F79"/>
    <w:rsid w:val="4D452664"/>
    <w:rsid w:val="4D6AAD2C"/>
    <w:rsid w:val="4D706AC8"/>
    <w:rsid w:val="4DCF22FC"/>
    <w:rsid w:val="4E07C063"/>
    <w:rsid w:val="4E0EEE73"/>
    <w:rsid w:val="4E2ECAA6"/>
    <w:rsid w:val="4E4381D2"/>
    <w:rsid w:val="4E45ACA9"/>
    <w:rsid w:val="4E5A4E15"/>
    <w:rsid w:val="4E8DE60C"/>
    <w:rsid w:val="4EB4A466"/>
    <w:rsid w:val="4F54CD5B"/>
    <w:rsid w:val="4FA6F026"/>
    <w:rsid w:val="504085D4"/>
    <w:rsid w:val="50445C6A"/>
    <w:rsid w:val="504F51A1"/>
    <w:rsid w:val="5057EFFE"/>
    <w:rsid w:val="50792829"/>
    <w:rsid w:val="50929796"/>
    <w:rsid w:val="50A4E496"/>
    <w:rsid w:val="50B341A4"/>
    <w:rsid w:val="50EBC55E"/>
    <w:rsid w:val="50EDE3D7"/>
    <w:rsid w:val="518B2E97"/>
    <w:rsid w:val="51CA37CC"/>
    <w:rsid w:val="51D59753"/>
    <w:rsid w:val="51F94323"/>
    <w:rsid w:val="52251181"/>
    <w:rsid w:val="52C2D935"/>
    <w:rsid w:val="532B4DD3"/>
    <w:rsid w:val="53383282"/>
    <w:rsid w:val="535E8BD6"/>
    <w:rsid w:val="5378B173"/>
    <w:rsid w:val="53B2A6CA"/>
    <w:rsid w:val="53BD06BD"/>
    <w:rsid w:val="53D19773"/>
    <w:rsid w:val="53D55372"/>
    <w:rsid w:val="53D9D76B"/>
    <w:rsid w:val="53EE42E2"/>
    <w:rsid w:val="53F85A8E"/>
    <w:rsid w:val="541E0893"/>
    <w:rsid w:val="5458C76E"/>
    <w:rsid w:val="5462E197"/>
    <w:rsid w:val="54867D53"/>
    <w:rsid w:val="54A7E5E9"/>
    <w:rsid w:val="54C3E98B"/>
    <w:rsid w:val="54CECF9B"/>
    <w:rsid w:val="54E1360C"/>
    <w:rsid w:val="5509253A"/>
    <w:rsid w:val="55944054"/>
    <w:rsid w:val="55A0D1BB"/>
    <w:rsid w:val="55AEE94C"/>
    <w:rsid w:val="55C9F76B"/>
    <w:rsid w:val="55CB36D3"/>
    <w:rsid w:val="560B17C0"/>
    <w:rsid w:val="5628B17B"/>
    <w:rsid w:val="567175C1"/>
    <w:rsid w:val="56993DC6"/>
    <w:rsid w:val="569C8466"/>
    <w:rsid w:val="56A339F3"/>
    <w:rsid w:val="56A4D363"/>
    <w:rsid w:val="56ABFB5A"/>
    <w:rsid w:val="571722F8"/>
    <w:rsid w:val="572FCF06"/>
    <w:rsid w:val="577AE420"/>
    <w:rsid w:val="57BAEB9D"/>
    <w:rsid w:val="57E7C673"/>
    <w:rsid w:val="57EB3F34"/>
    <w:rsid w:val="5818D3A4"/>
    <w:rsid w:val="582B572F"/>
    <w:rsid w:val="5831F7A5"/>
    <w:rsid w:val="584F2D4D"/>
    <w:rsid w:val="586E5D84"/>
    <w:rsid w:val="587844FC"/>
    <w:rsid w:val="588025B4"/>
    <w:rsid w:val="588A6DA8"/>
    <w:rsid w:val="58CF589C"/>
    <w:rsid w:val="58DEA1C7"/>
    <w:rsid w:val="58E260C0"/>
    <w:rsid w:val="590070C1"/>
    <w:rsid w:val="590C1729"/>
    <w:rsid w:val="5919370C"/>
    <w:rsid w:val="5937B930"/>
    <w:rsid w:val="5972CB0D"/>
    <w:rsid w:val="5A12E5AF"/>
    <w:rsid w:val="5A1F6342"/>
    <w:rsid w:val="5A280A24"/>
    <w:rsid w:val="5A71EF16"/>
    <w:rsid w:val="5A72C691"/>
    <w:rsid w:val="5AA1BB4A"/>
    <w:rsid w:val="5B07F3A8"/>
    <w:rsid w:val="5B1343A2"/>
    <w:rsid w:val="5B18EE48"/>
    <w:rsid w:val="5B5741D1"/>
    <w:rsid w:val="5B5848D5"/>
    <w:rsid w:val="5B5F385E"/>
    <w:rsid w:val="5B7AC6E4"/>
    <w:rsid w:val="5BCFC9FF"/>
    <w:rsid w:val="5CDEEB72"/>
    <w:rsid w:val="5CEA7AA4"/>
    <w:rsid w:val="5CEEE226"/>
    <w:rsid w:val="5D116F79"/>
    <w:rsid w:val="5D15D263"/>
    <w:rsid w:val="5D3FEE51"/>
    <w:rsid w:val="5D64DEE5"/>
    <w:rsid w:val="5D749273"/>
    <w:rsid w:val="5D8040C5"/>
    <w:rsid w:val="5D8D89A7"/>
    <w:rsid w:val="5E0A3A45"/>
    <w:rsid w:val="5E41EE13"/>
    <w:rsid w:val="5E42AB49"/>
    <w:rsid w:val="5EAF8963"/>
    <w:rsid w:val="5F30163E"/>
    <w:rsid w:val="5F367FA7"/>
    <w:rsid w:val="5F92BADD"/>
    <w:rsid w:val="5F962323"/>
    <w:rsid w:val="5F964A79"/>
    <w:rsid w:val="5FEF7252"/>
    <w:rsid w:val="5FF691E3"/>
    <w:rsid w:val="6041BA40"/>
    <w:rsid w:val="6077AA05"/>
    <w:rsid w:val="607B2443"/>
    <w:rsid w:val="6090C065"/>
    <w:rsid w:val="60D076BD"/>
    <w:rsid w:val="60D5D4AA"/>
    <w:rsid w:val="60FBC4B1"/>
    <w:rsid w:val="611DCB94"/>
    <w:rsid w:val="6145E41B"/>
    <w:rsid w:val="61736F2D"/>
    <w:rsid w:val="61762EB1"/>
    <w:rsid w:val="618F3563"/>
    <w:rsid w:val="61F28DA9"/>
    <w:rsid w:val="624DF2A2"/>
    <w:rsid w:val="625AE6D9"/>
    <w:rsid w:val="62DEAB28"/>
    <w:rsid w:val="62ED437B"/>
    <w:rsid w:val="63249520"/>
    <w:rsid w:val="63DB0857"/>
    <w:rsid w:val="64886181"/>
    <w:rsid w:val="64921B2E"/>
    <w:rsid w:val="654E3FDF"/>
    <w:rsid w:val="65917E85"/>
    <w:rsid w:val="65A18349"/>
    <w:rsid w:val="661EF5AF"/>
    <w:rsid w:val="6646CC70"/>
    <w:rsid w:val="668A958B"/>
    <w:rsid w:val="66A1E127"/>
    <w:rsid w:val="66B6BCC8"/>
    <w:rsid w:val="66C35B03"/>
    <w:rsid w:val="670A7CCF"/>
    <w:rsid w:val="670E718F"/>
    <w:rsid w:val="671B6744"/>
    <w:rsid w:val="67395EF8"/>
    <w:rsid w:val="67A65674"/>
    <w:rsid w:val="67B3AA23"/>
    <w:rsid w:val="67D5DAE7"/>
    <w:rsid w:val="6816D5A5"/>
    <w:rsid w:val="68498059"/>
    <w:rsid w:val="68819182"/>
    <w:rsid w:val="6896F331"/>
    <w:rsid w:val="68A69D4B"/>
    <w:rsid w:val="68C3C90D"/>
    <w:rsid w:val="692B9491"/>
    <w:rsid w:val="6968F5E8"/>
    <w:rsid w:val="696D8421"/>
    <w:rsid w:val="697C14DA"/>
    <w:rsid w:val="69A5DDE5"/>
    <w:rsid w:val="69E8D99B"/>
    <w:rsid w:val="69F42ED5"/>
    <w:rsid w:val="69F56D6A"/>
    <w:rsid w:val="6A2FE86A"/>
    <w:rsid w:val="6A5514AB"/>
    <w:rsid w:val="6A718529"/>
    <w:rsid w:val="6AC13E6A"/>
    <w:rsid w:val="6AC198EC"/>
    <w:rsid w:val="6AF96799"/>
    <w:rsid w:val="6AFF86BE"/>
    <w:rsid w:val="6B1A4BFF"/>
    <w:rsid w:val="6B1F6949"/>
    <w:rsid w:val="6B2EF48A"/>
    <w:rsid w:val="6B3ED657"/>
    <w:rsid w:val="6B7395CA"/>
    <w:rsid w:val="6B777D5B"/>
    <w:rsid w:val="6C5423C5"/>
    <w:rsid w:val="6CCF24CE"/>
    <w:rsid w:val="6D25AB95"/>
    <w:rsid w:val="6D3FBC34"/>
    <w:rsid w:val="6D6EB1BA"/>
    <w:rsid w:val="6D7B187D"/>
    <w:rsid w:val="6D828BDD"/>
    <w:rsid w:val="6DABCA02"/>
    <w:rsid w:val="6DF6219C"/>
    <w:rsid w:val="6E08FD99"/>
    <w:rsid w:val="6E4C57DD"/>
    <w:rsid w:val="6ECF92DD"/>
    <w:rsid w:val="6ED5B34F"/>
    <w:rsid w:val="6EF3156E"/>
    <w:rsid w:val="6F01EC67"/>
    <w:rsid w:val="6F0DD609"/>
    <w:rsid w:val="6F116BB7"/>
    <w:rsid w:val="6F534C7E"/>
    <w:rsid w:val="6F7D996D"/>
    <w:rsid w:val="6F9AEE36"/>
    <w:rsid w:val="6FA0D3AE"/>
    <w:rsid w:val="6FA39434"/>
    <w:rsid w:val="6FE1A934"/>
    <w:rsid w:val="7049D996"/>
    <w:rsid w:val="706008CF"/>
    <w:rsid w:val="7065616F"/>
    <w:rsid w:val="70677396"/>
    <w:rsid w:val="70752AE8"/>
    <w:rsid w:val="70790EBA"/>
    <w:rsid w:val="707C1F82"/>
    <w:rsid w:val="70B0E017"/>
    <w:rsid w:val="70DE835B"/>
    <w:rsid w:val="71433ED8"/>
    <w:rsid w:val="715AFDAB"/>
    <w:rsid w:val="71B28C91"/>
    <w:rsid w:val="71B89217"/>
    <w:rsid w:val="71CAA319"/>
    <w:rsid w:val="721B9052"/>
    <w:rsid w:val="722EC8AD"/>
    <w:rsid w:val="72544303"/>
    <w:rsid w:val="725F25E6"/>
    <w:rsid w:val="72965D3D"/>
    <w:rsid w:val="72A90386"/>
    <w:rsid w:val="72DD721C"/>
    <w:rsid w:val="731DDE15"/>
    <w:rsid w:val="73634131"/>
    <w:rsid w:val="736AB0A5"/>
    <w:rsid w:val="73E81844"/>
    <w:rsid w:val="747D6EB8"/>
    <w:rsid w:val="74C5B4BF"/>
    <w:rsid w:val="75B06F78"/>
    <w:rsid w:val="75CE44A6"/>
    <w:rsid w:val="75F761A2"/>
    <w:rsid w:val="7619B18A"/>
    <w:rsid w:val="7651378F"/>
    <w:rsid w:val="76716742"/>
    <w:rsid w:val="76B28DDD"/>
    <w:rsid w:val="76BEA06E"/>
    <w:rsid w:val="77056AA4"/>
    <w:rsid w:val="770FAFF2"/>
    <w:rsid w:val="774E325E"/>
    <w:rsid w:val="77508FED"/>
    <w:rsid w:val="7767E9A0"/>
    <w:rsid w:val="7796CA31"/>
    <w:rsid w:val="781B0B00"/>
    <w:rsid w:val="782947D1"/>
    <w:rsid w:val="78BCC413"/>
    <w:rsid w:val="78E74CAA"/>
    <w:rsid w:val="78EB74D5"/>
    <w:rsid w:val="7904185E"/>
    <w:rsid w:val="79199E07"/>
    <w:rsid w:val="793E2AD2"/>
    <w:rsid w:val="79402CE0"/>
    <w:rsid w:val="7956AC19"/>
    <w:rsid w:val="797BC064"/>
    <w:rsid w:val="799689A2"/>
    <w:rsid w:val="79F29D18"/>
    <w:rsid w:val="7A01229C"/>
    <w:rsid w:val="7A721F23"/>
    <w:rsid w:val="7A7DA4D7"/>
    <w:rsid w:val="7AA31DCD"/>
    <w:rsid w:val="7ACE6D50"/>
    <w:rsid w:val="7B03F0AC"/>
    <w:rsid w:val="7B50690A"/>
    <w:rsid w:val="7B6CFA99"/>
    <w:rsid w:val="7B80A788"/>
    <w:rsid w:val="7BC142D5"/>
    <w:rsid w:val="7C202F7F"/>
    <w:rsid w:val="7C3D58EE"/>
    <w:rsid w:val="7C7C83B0"/>
    <w:rsid w:val="7CA21773"/>
    <w:rsid w:val="7CC3E595"/>
    <w:rsid w:val="7CE8F4CE"/>
    <w:rsid w:val="7D138446"/>
    <w:rsid w:val="7D7A2914"/>
    <w:rsid w:val="7D982BE6"/>
    <w:rsid w:val="7E80927D"/>
    <w:rsid w:val="7EB9F369"/>
    <w:rsid w:val="7EC1B103"/>
    <w:rsid w:val="7ED1F619"/>
    <w:rsid w:val="7F09B0CA"/>
    <w:rsid w:val="7F18A049"/>
    <w:rsid w:val="7F6A863C"/>
    <w:rsid w:val="7F87C250"/>
    <w:rsid w:val="7FC7D018"/>
    <w:rsid w:val="7FFAE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40F91F6"/>
  <w15:docId w15:val="{D188D3AB-C91A-48DE-A6C3-CD57B708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Century Gothic" w:hAnsi="Century Gothic"/>
      <w:lang w:val="es-ES_tradnl"/>
    </w:rPr>
  </w:style>
  <w:style w:type="paragraph" w:styleId="Ttulo1">
    <w:name w:val="heading 1"/>
    <w:basedOn w:val="Normal"/>
    <w:next w:val="Normal"/>
    <w:qFormat/>
    <w:pPr>
      <w:keepNext/>
      <w:pBdr>
        <w:bottom w:val="single" w:sz="4" w:space="1" w:color="auto"/>
      </w:pBdr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pPr>
      <w:keepNext/>
      <w:widowControl w:val="0"/>
      <w:ind w:left="426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Gill Sans MT" w:hAnsi="Gill Sans MT"/>
      <w:b/>
      <w:sz w:val="12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/>
      <w:b/>
      <w:sz w:val="24"/>
      <w:lang w:val="es-ES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Tahoma" w:hAnsi="Tahoma"/>
      <w:sz w:val="24"/>
      <w:lang w:val="es-ES"/>
    </w:rPr>
  </w:style>
  <w:style w:type="paragraph" w:styleId="Ttulo6">
    <w:name w:val="heading 6"/>
    <w:basedOn w:val="Normal"/>
    <w:next w:val="Normal"/>
    <w:qFormat/>
    <w:pPr>
      <w:keepNext/>
      <w:jc w:val="right"/>
      <w:outlineLvl w:val="5"/>
    </w:pPr>
    <w:rPr>
      <w:rFonts w:ascii="Tahoma" w:hAnsi="Tahoma"/>
      <w:sz w:val="24"/>
      <w:lang w:val="es-ES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napToGrid w:val="0"/>
      <w:color w:val="00008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link w:val="TextonotapieCar"/>
    <w:semiHidden/>
  </w:style>
  <w:style w:type="character" w:styleId="Refdenotaalpie">
    <w:name w:val="footnote reference"/>
    <w:semiHidden/>
    <w:rPr>
      <w:vertAlign w:val="superscript"/>
    </w:rPr>
  </w:style>
  <w:style w:type="paragraph" w:styleId="Ttulo">
    <w:name w:val="Title"/>
    <w:basedOn w:val="Normal"/>
    <w:qFormat/>
    <w:pPr>
      <w:widowControl w:val="0"/>
      <w:jc w:val="center"/>
    </w:pPr>
    <w:rPr>
      <w:rFonts w:ascii="Arial" w:hAnsi="Arial"/>
      <w:b/>
      <w:sz w:val="28"/>
    </w:rPr>
  </w:style>
  <w:style w:type="paragraph" w:styleId="Textoindependiente">
    <w:name w:val="Body Text"/>
    <w:basedOn w:val="Normal"/>
    <w:link w:val="TextoindependienteCar"/>
    <w:uiPriority w:val="1"/>
    <w:qFormat/>
    <w:pPr>
      <w:jc w:val="center"/>
    </w:pPr>
    <w:rPr>
      <w:rFonts w:ascii="Arial" w:hAnsi="Arial"/>
      <w:b/>
      <w:sz w:val="28"/>
    </w:rPr>
  </w:style>
  <w:style w:type="paragraph" w:styleId="Sangradetextonormal">
    <w:name w:val="Body Text Indent"/>
    <w:basedOn w:val="Normal"/>
    <w:pPr>
      <w:widowControl w:val="0"/>
      <w:ind w:left="426"/>
    </w:pPr>
    <w:rPr>
      <w:rFonts w:ascii="Arial" w:hAnsi="Arial"/>
      <w:b/>
      <w:sz w:val="24"/>
    </w:rPr>
  </w:style>
  <w:style w:type="paragraph" w:styleId="Textoindependiente2">
    <w:name w:val="Body Text 2"/>
    <w:basedOn w:val="Normal"/>
    <w:rPr>
      <w:rFonts w:ascii="Arial" w:hAnsi="Arial"/>
      <w:sz w:val="28"/>
    </w:rPr>
  </w:style>
  <w:style w:type="paragraph" w:styleId="Textoindependiente3">
    <w:name w:val="Body Text 3"/>
    <w:basedOn w:val="Normal"/>
    <w:pPr>
      <w:spacing w:line="312" w:lineRule="auto"/>
    </w:pPr>
    <w:rPr>
      <w:rFonts w:ascii="Arial" w:hAnsi="Arial"/>
      <w:b/>
      <w:sz w:val="24"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ind w:left="284" w:right="566"/>
      <w:jc w:val="center"/>
    </w:pPr>
    <w:rPr>
      <w:b/>
      <w:sz w:val="32"/>
      <w:u w:val="single"/>
    </w:rPr>
  </w:style>
  <w:style w:type="paragraph" w:styleId="Sangra2detindependiente">
    <w:name w:val="Body Text Indent 2"/>
    <w:basedOn w:val="Normal"/>
    <w:pPr>
      <w:ind w:left="851"/>
    </w:pPr>
    <w:rPr>
      <w:b/>
      <w:sz w:val="24"/>
    </w:rPr>
  </w:style>
  <w:style w:type="paragraph" w:styleId="Sangra3detindependiente">
    <w:name w:val="Body Text Indent 3"/>
    <w:basedOn w:val="Normal"/>
    <w:pPr>
      <w:ind w:left="284"/>
    </w:pPr>
    <w:rPr>
      <w:sz w:val="24"/>
    </w:rPr>
  </w:style>
  <w:style w:type="character" w:styleId="Nmerodepgina">
    <w:name w:val="page number"/>
    <w:basedOn w:val="Fuentedeprrafopredeter"/>
  </w:style>
  <w:style w:type="character" w:customStyle="1" w:styleId="Fuentedeencabezadopredeter">
    <w:name w:val="Fuente de encabezado predeter."/>
  </w:style>
  <w:style w:type="paragraph" w:customStyle="1" w:styleId="ndice1">
    <w:name w:val="índice 1"/>
    <w:basedOn w:val="Normal"/>
    <w:pPr>
      <w:tabs>
        <w:tab w:val="left" w:leader="dot" w:pos="9000"/>
        <w:tab w:val="right" w:pos="9360"/>
      </w:tabs>
      <w:suppressAutoHyphens/>
      <w:ind w:left="1440" w:right="720" w:hanging="1440"/>
    </w:pPr>
    <w:rPr>
      <w:rFonts w:ascii="Modern" w:hAnsi="Modern"/>
      <w:sz w:val="24"/>
      <w:lang w:val="en-US"/>
    </w:rPr>
  </w:style>
  <w:style w:type="paragraph" w:customStyle="1" w:styleId="ndice2">
    <w:name w:val="índice 2"/>
    <w:basedOn w:val="Normal"/>
    <w:pPr>
      <w:tabs>
        <w:tab w:val="left" w:leader="dot" w:pos="9000"/>
        <w:tab w:val="right" w:pos="9360"/>
      </w:tabs>
      <w:suppressAutoHyphens/>
      <w:ind w:left="1440" w:right="720" w:hanging="720"/>
    </w:pPr>
    <w:rPr>
      <w:rFonts w:ascii="Modern" w:hAnsi="Modern"/>
      <w:sz w:val="24"/>
      <w:lang w:val="en-US"/>
    </w:rPr>
  </w:style>
  <w:style w:type="paragraph" w:customStyle="1" w:styleId="toa">
    <w:name w:val="toa"/>
    <w:basedOn w:val="Normal"/>
    <w:pPr>
      <w:tabs>
        <w:tab w:val="left" w:pos="9000"/>
        <w:tab w:val="right" w:pos="9360"/>
      </w:tabs>
      <w:suppressAutoHyphens/>
    </w:pPr>
    <w:rPr>
      <w:rFonts w:ascii="Modern" w:hAnsi="Modern"/>
      <w:sz w:val="24"/>
      <w:lang w:val="en-US"/>
    </w:rPr>
  </w:style>
  <w:style w:type="paragraph" w:customStyle="1" w:styleId="epgrafe">
    <w:name w:val="epígrafe"/>
    <w:basedOn w:val="Normal"/>
    <w:rPr>
      <w:rFonts w:ascii="Courier New" w:hAnsi="Courier New"/>
      <w:sz w:val="24"/>
    </w:rPr>
  </w:style>
  <w:style w:type="character" w:customStyle="1" w:styleId="EquationCaption">
    <w:name w:val="_Equation Caption"/>
  </w:style>
  <w:style w:type="table" w:styleId="Tablaconcuadrcula">
    <w:name w:val="Table Grid"/>
    <w:basedOn w:val="Tablanormal"/>
    <w:uiPriority w:val="59"/>
    <w:rsid w:val="00D71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A">
    <w:name w:val="Cuerpo A"/>
    <w:autoRedefine/>
    <w:rsid w:val="00974EBD"/>
    <w:pPr>
      <w:suppressAutoHyphens/>
      <w:spacing w:before="120" w:after="180" w:line="312" w:lineRule="auto"/>
      <w:jc w:val="both"/>
    </w:pPr>
    <w:rPr>
      <w:rFonts w:ascii="Helvetica" w:eastAsia="ヒラギノ角ゴ Pro W3" w:hAnsi="Helvetica"/>
      <w:color w:val="000000"/>
      <w:sz w:val="24"/>
      <w:lang w:val="es-ES_tradnl"/>
    </w:rPr>
  </w:style>
  <w:style w:type="paragraph" w:customStyle="1" w:styleId="Default">
    <w:name w:val="Default"/>
    <w:rsid w:val="0067475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">
    <w:name w:val="Pa6"/>
    <w:basedOn w:val="Default"/>
    <w:next w:val="Default"/>
    <w:rsid w:val="00674758"/>
    <w:pPr>
      <w:spacing w:line="201" w:lineRule="atLeast"/>
    </w:pPr>
    <w:rPr>
      <w:rFonts w:cs="Times New Roman"/>
      <w:color w:val="auto"/>
    </w:rPr>
  </w:style>
  <w:style w:type="paragraph" w:styleId="NormalWeb">
    <w:name w:val="Normal (Web)"/>
    <w:basedOn w:val="Normal"/>
    <w:uiPriority w:val="99"/>
    <w:rsid w:val="00B926AD"/>
    <w:pPr>
      <w:spacing w:before="100" w:beforeAutospacing="1" w:after="100" w:afterAutospacing="1"/>
    </w:pPr>
    <w:rPr>
      <w:rFonts w:ascii="Verdana" w:hAnsi="Verdana"/>
      <w:sz w:val="17"/>
      <w:szCs w:val="17"/>
      <w:lang w:val="es-ES"/>
    </w:rPr>
  </w:style>
  <w:style w:type="character" w:styleId="Fuerte">
    <w:name w:val="Strong"/>
    <w:uiPriority w:val="22"/>
    <w:qFormat/>
    <w:rsid w:val="00B926AD"/>
    <w:rPr>
      <w:b/>
      <w:bCs/>
    </w:rPr>
  </w:style>
  <w:style w:type="character" w:customStyle="1" w:styleId="PiedepginaCar">
    <w:name w:val="Pie de página Car"/>
    <w:link w:val="Piedepgina"/>
    <w:uiPriority w:val="99"/>
    <w:rsid w:val="00227DCC"/>
    <w:rPr>
      <w:rFonts w:ascii="Century Gothic" w:hAnsi="Century Gothic"/>
      <w:lang w:val="es-ES_tradnl"/>
    </w:rPr>
  </w:style>
  <w:style w:type="paragraph" w:styleId="Prrafodelista">
    <w:name w:val="List Paragraph"/>
    <w:aliases w:val="List,Párrafo dentro,Normal N3,Arial 8,Bullet,Párrafo de lista11,List Paragraph1,Lista1,Párrafo de lista - cat,Resume Title,Dot pt,No Spacing1,List Paragraph Char Char Char,Indicator Text,Numbered Para 1,Bullet Points,MAIN CONTENT,b1,K1"/>
    <w:basedOn w:val="Normal"/>
    <w:link w:val="PrrafodelistaCar"/>
    <w:uiPriority w:val="34"/>
    <w:qFormat/>
    <w:rsid w:val="005D7F56"/>
    <w:pPr>
      <w:ind w:left="720"/>
      <w:jc w:val="left"/>
    </w:pPr>
    <w:rPr>
      <w:rFonts w:ascii="Times New Roman" w:eastAsiaTheme="minorHAnsi" w:hAnsi="Times New Roman"/>
      <w:sz w:val="24"/>
      <w:szCs w:val="24"/>
      <w:lang w:val="es-ES"/>
    </w:rPr>
  </w:style>
  <w:style w:type="paragraph" w:customStyle="1" w:styleId="xmsonormal">
    <w:name w:val="x_msonormal"/>
    <w:basedOn w:val="Normal"/>
    <w:rsid w:val="005D7F56"/>
    <w:pPr>
      <w:jc w:val="left"/>
    </w:pPr>
    <w:rPr>
      <w:rFonts w:ascii="Calibri" w:eastAsiaTheme="minorHAnsi" w:hAnsi="Calibri" w:cs="Calibri"/>
      <w:sz w:val="22"/>
      <w:szCs w:val="22"/>
      <w:lang w:val="es-ES"/>
    </w:rPr>
  </w:style>
  <w:style w:type="character" w:styleId="Ttulodellibro">
    <w:name w:val="Book Title"/>
    <w:aliases w:val="Book Title Strong"/>
    <w:uiPriority w:val="33"/>
    <w:qFormat/>
    <w:rsid w:val="00983CD1"/>
    <w:rPr>
      <w:rFonts w:asciiTheme="majorHAnsi" w:hAnsiTheme="majorHAnsi"/>
      <w:b/>
      <w:color w:val="365F91" w:themeColor="accent1" w:themeShade="BF"/>
      <w:sz w:val="36"/>
      <w:lang w:val="es-ES"/>
    </w:rPr>
  </w:style>
  <w:style w:type="paragraph" w:customStyle="1" w:styleId="BookTitlesimple">
    <w:name w:val="Book Title simple"/>
    <w:basedOn w:val="Normal"/>
    <w:link w:val="BookTitlesimpleChar"/>
    <w:qFormat/>
    <w:rsid w:val="00983CD1"/>
    <w:pPr>
      <w:spacing w:before="120"/>
      <w:jc w:val="left"/>
    </w:pPr>
    <w:rPr>
      <w:rFonts w:asciiTheme="majorHAnsi" w:eastAsia="Arial" w:hAnsiTheme="majorHAnsi" w:cstheme="minorHAnsi"/>
      <w:color w:val="365F91" w:themeColor="accent1" w:themeShade="BF"/>
      <w:sz w:val="36"/>
      <w:szCs w:val="24"/>
      <w:lang w:val="es-ES" w:eastAsia="en-US"/>
    </w:rPr>
  </w:style>
  <w:style w:type="paragraph" w:customStyle="1" w:styleId="Titulo">
    <w:name w:val="Titulo"/>
    <w:basedOn w:val="Normal"/>
    <w:link w:val="TituloChar"/>
    <w:qFormat/>
    <w:rsid w:val="00983CD1"/>
    <w:pPr>
      <w:spacing w:before="240" w:after="160"/>
      <w:ind w:left="425" w:hanging="425"/>
      <w:jc w:val="left"/>
    </w:pPr>
    <w:rPr>
      <w:rFonts w:asciiTheme="minorHAnsi" w:eastAsia="Arial" w:hAnsiTheme="minorHAnsi" w:cstheme="minorHAnsi"/>
      <w:b/>
      <w:color w:val="365F91" w:themeColor="accent1" w:themeShade="BF"/>
      <w:sz w:val="48"/>
      <w:szCs w:val="24"/>
      <w:lang w:eastAsia="en-US"/>
    </w:rPr>
  </w:style>
  <w:style w:type="character" w:customStyle="1" w:styleId="BookTitlesimpleChar">
    <w:name w:val="Book Title simple Char"/>
    <w:basedOn w:val="Fuentedeprrafopredeter"/>
    <w:link w:val="BookTitlesimple"/>
    <w:rsid w:val="00983CD1"/>
    <w:rPr>
      <w:rFonts w:asciiTheme="majorHAnsi" w:eastAsia="Arial" w:hAnsiTheme="majorHAnsi" w:cstheme="minorHAnsi"/>
      <w:color w:val="365F91" w:themeColor="accent1" w:themeShade="BF"/>
      <w:sz w:val="36"/>
      <w:szCs w:val="24"/>
      <w:lang w:eastAsia="en-US"/>
    </w:rPr>
  </w:style>
  <w:style w:type="character" w:customStyle="1" w:styleId="TituloChar">
    <w:name w:val="Titulo Char"/>
    <w:basedOn w:val="Fuentedeprrafopredeter"/>
    <w:link w:val="Titulo"/>
    <w:rsid w:val="00983CD1"/>
    <w:rPr>
      <w:rFonts w:asciiTheme="minorHAnsi" w:eastAsia="Arial" w:hAnsiTheme="minorHAnsi" w:cstheme="minorHAnsi"/>
      <w:b/>
      <w:color w:val="365F91" w:themeColor="accent1" w:themeShade="BF"/>
      <w:sz w:val="48"/>
      <w:szCs w:val="24"/>
      <w:lang w:val="es-ES_tradnl" w:eastAsia="en-US"/>
    </w:rPr>
  </w:style>
  <w:style w:type="character" w:customStyle="1" w:styleId="PrrafodelistaCar">
    <w:name w:val="Párrafo de lista Car"/>
    <w:aliases w:val="List Car,Párrafo dentro Car,Normal N3 Car,Arial 8 Car,Bullet Car,Párrafo de lista11 Car,List Paragraph1 Car,Lista1 Car,Párrafo de lista - cat Car,Resume Title Car,Dot pt Car,No Spacing1 Car,List Paragraph Char Char Char Car,b1 Car"/>
    <w:link w:val="Prrafodelista"/>
    <w:uiPriority w:val="34"/>
    <w:qFormat/>
    <w:rsid w:val="00983CD1"/>
    <w:rPr>
      <w:rFonts w:eastAsiaTheme="minorHAnsi"/>
      <w:sz w:val="24"/>
      <w:szCs w:val="24"/>
    </w:rPr>
  </w:style>
  <w:style w:type="table" w:customStyle="1" w:styleId="Tablaconcuadrcula1clara1">
    <w:name w:val="Tabla con cuadrícula 1 clara1"/>
    <w:basedOn w:val="Tablanormal"/>
    <w:uiPriority w:val="46"/>
    <w:rsid w:val="0045741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55F5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8936DD"/>
    <w:pPr>
      <w:spacing w:after="0"/>
    </w:pPr>
    <w:rPr>
      <w:rFonts w:ascii="Century Gothic" w:hAnsi="Century Gothic"/>
      <w:lang w:val="es-ES_tradnl"/>
    </w:rPr>
  </w:style>
  <w:style w:type="character" w:styleId="Refdecomentario">
    <w:name w:val="annotation reference"/>
    <w:basedOn w:val="Fuentedeprrafopredeter"/>
    <w:semiHidden/>
    <w:unhideWhenUsed/>
    <w:rsid w:val="008936DD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8936DD"/>
  </w:style>
  <w:style w:type="character" w:customStyle="1" w:styleId="TextocomentarioCar">
    <w:name w:val="Texto comentario Car"/>
    <w:basedOn w:val="Fuentedeprrafopredeter"/>
    <w:link w:val="Textocomentario"/>
    <w:rsid w:val="008936DD"/>
    <w:rPr>
      <w:rFonts w:ascii="Century Gothic" w:hAnsi="Century Gothic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8936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936DD"/>
    <w:rPr>
      <w:rFonts w:ascii="Century Gothic" w:hAnsi="Century Gothic"/>
      <w:b/>
      <w:bCs/>
      <w:lang w:val="es-ES_tradnl"/>
    </w:rPr>
  </w:style>
  <w:style w:type="table" w:customStyle="1" w:styleId="TableNormal1">
    <w:name w:val="Table Normal1"/>
    <w:uiPriority w:val="2"/>
    <w:semiHidden/>
    <w:unhideWhenUsed/>
    <w:qFormat/>
    <w:rsid w:val="009B2E08"/>
    <w:pPr>
      <w:widowControl w:val="0"/>
      <w:autoSpaceDE w:val="0"/>
      <w:autoSpaceDN w:val="0"/>
      <w:spacing w:after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B2E08"/>
    <w:pPr>
      <w:widowControl w:val="0"/>
      <w:autoSpaceDE w:val="0"/>
      <w:autoSpaceDN w:val="0"/>
      <w:spacing w:after="0"/>
      <w:jc w:val="left"/>
    </w:pPr>
    <w:rPr>
      <w:rFonts w:ascii="Arial MT" w:eastAsia="Arial MT" w:hAnsi="Arial MT" w:cs="Arial MT"/>
      <w:sz w:val="22"/>
      <w:szCs w:val="22"/>
      <w:lang w:val="es-ES" w:eastAsia="en-U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9B2E08"/>
    <w:pPr>
      <w:spacing w:after="0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F36BF9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36BF9"/>
    <w:rPr>
      <w:rFonts w:ascii="Tahoma" w:hAnsi="Tahoma" w:cs="Tahoma"/>
      <w:sz w:val="16"/>
      <w:szCs w:val="16"/>
      <w:lang w:val="es-ES_tradnl"/>
    </w:rPr>
  </w:style>
  <w:style w:type="character" w:styleId="Hipervnculovisitado">
    <w:name w:val="FollowedHyperlink"/>
    <w:basedOn w:val="Fuentedeprrafopredeter"/>
    <w:semiHidden/>
    <w:unhideWhenUsed/>
    <w:rsid w:val="00176C6D"/>
    <w:rPr>
      <w:color w:val="800080" w:themeColor="followedHyperlink"/>
      <w:u w:val="single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FF60E8"/>
    <w:rPr>
      <w:color w:val="605E5C"/>
      <w:shd w:val="clear" w:color="auto" w:fill="E1DFDD"/>
    </w:rPr>
  </w:style>
  <w:style w:type="character" w:customStyle="1" w:styleId="Cuerpodeltexto">
    <w:name w:val="Cuerpo del texto_"/>
    <w:basedOn w:val="Fuentedeprrafopredeter"/>
    <w:link w:val="Cuerpodeltexto0"/>
    <w:uiPriority w:val="99"/>
    <w:rsid w:val="000B5A8A"/>
    <w:rPr>
      <w:rFonts w:ascii="Arial" w:hAnsi="Arial" w:cs="Arial"/>
      <w:color w:val="000000"/>
    </w:rPr>
  </w:style>
  <w:style w:type="paragraph" w:customStyle="1" w:styleId="Cuerpodeltexto0">
    <w:name w:val="Cuerpo del texto"/>
    <w:basedOn w:val="Normal"/>
    <w:link w:val="Cuerpodeltexto"/>
    <w:uiPriority w:val="99"/>
    <w:rsid w:val="000B5A8A"/>
    <w:pPr>
      <w:widowControl w:val="0"/>
      <w:spacing w:after="420"/>
      <w:jc w:val="left"/>
    </w:pPr>
    <w:rPr>
      <w:rFonts w:ascii="Arial" w:hAnsi="Arial" w:cs="Arial"/>
      <w:color w:val="000000"/>
      <w:lang w:val="es-ES"/>
    </w:rPr>
  </w:style>
  <w:style w:type="character" w:customStyle="1" w:styleId="EncabezadoCar">
    <w:name w:val="Encabezado Car"/>
    <w:link w:val="Encabezado"/>
    <w:rsid w:val="000B5A8A"/>
    <w:rPr>
      <w:rFonts w:ascii="Century Gothic" w:hAnsi="Century Gothic"/>
      <w:lang w:val="es-ES_tradnl"/>
    </w:rPr>
  </w:style>
  <w:style w:type="character" w:customStyle="1" w:styleId="TextonotapieCar">
    <w:name w:val="Texto nota pie Car"/>
    <w:link w:val="Textonotapie"/>
    <w:semiHidden/>
    <w:rsid w:val="000B5A8A"/>
    <w:rPr>
      <w:rFonts w:ascii="Century Gothic" w:hAnsi="Century Gothic"/>
      <w:lang w:val="es-ES_tradnl"/>
    </w:rPr>
  </w:style>
  <w:style w:type="character" w:styleId="nfasis">
    <w:name w:val="Emphasis"/>
    <w:basedOn w:val="Fuentedeprrafopredeter"/>
    <w:qFormat/>
    <w:rsid w:val="007A4732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5811FD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165FD"/>
    <w:rPr>
      <w:rFonts w:ascii="Arial" w:hAnsi="Arial"/>
      <w:b/>
      <w:sz w:val="2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2771">
      <w:bodyDiv w:val="1"/>
      <w:marLeft w:val="180"/>
      <w:marRight w:val="2100"/>
      <w:marTop w:val="3855"/>
      <w:marBottom w:val="5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1.xml" Type="http://schemas.openxmlformats.org/officeDocument/2006/relationships/footer"/><Relationship Id="rId14" Target="footer2.xml" Type="http://schemas.openxmlformats.org/officeDocument/2006/relationships/footer"/><Relationship Id="rId15" Target="header3.xml" Type="http://schemas.openxmlformats.org/officeDocument/2006/relationships/header"/><Relationship Id="rId16" Target="footer3.xml" Type="http://schemas.openxmlformats.org/officeDocument/2006/relationships/footer"/><Relationship Id="rId17" Target="fontTable.xml" Type="http://schemas.openxmlformats.org/officeDocument/2006/relationships/fontTable"/><Relationship Id="rId18" Target="theme/theme1.xml" Type="http://schemas.openxmlformats.org/officeDocument/2006/relationships/theme"/><Relationship Id="rId19" Target="intelligence2.xml" Type="http://schemas.microsoft.com/office/2020/10/relationships/intelligenc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header3.xml.rels><?xml version="1.0" encoding="UTF-8" standalone="no"?><Relationships xmlns="http://schemas.openxmlformats.org/package/2006/relationships"><Relationship Id="rId1" Target="media/image2.jpe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E:/Belenm/Nueva%20carpeta/PapelM.dot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no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no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57701080C6E94E9835DF756E3C7E66" ma:contentTypeVersion="4" ma:contentTypeDescription="Crear nuevo documento." ma:contentTypeScope="" ma:versionID="c7809c30ba5135edbb8775abddaf6ea8">
  <xsd:schema xmlns:xsd="http://www.w3.org/2001/XMLSchema" xmlns:xs="http://www.w3.org/2001/XMLSchema" xmlns:p="http://schemas.microsoft.com/office/2006/metadata/properties" xmlns:ns2="56c64fc1-18c6-4d50-87c5-e01d6897c36a" targetNamespace="http://schemas.microsoft.com/office/2006/metadata/properties" ma:root="true" ma:fieldsID="d3cae247ccc4f2cb3e30a1831abc9ec7" ns2:_="">
    <xsd:import namespace="56c64fc1-18c6-4d50-87c5-e01d6897c3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4fc1-18c6-4d50-87c5-e01d6897c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3B7E4A-DC3B-4435-AD4A-C315022655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4920859-9E0D-4E56-A853-262A373F67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8EDD32-795B-4AA8-9B2C-B34F85EC7D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B3DCEC-3EBE-4645-A356-E466389CDA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64fc1-18c6-4d50-87c5-e01d6897c3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235</Words>
  <Characters>1297</Characters>
  <Application/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Papel de trabajo</vt:lpstr>
    </vt:vector>
  </TitlesOfParts>
  <Company/>
  <LinksUpToDate>false</LinksUpToDate>
  <CharactersWithSpaces>1529</CharactersWithSpaces>
  <SharedDoc>false</SharedDoc>
  <HyperlinksChanged>false</HyperlinksChanged>
  <AppVersion>16.0000</AppVersion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2025-06-02T10:23:00Z</dcterms:created>
  <dcterms:modified xsi:type="dcterms:W3CDTF">2026-03-24T08:11:00Z</dcterms:modified>
  <cp:revision>0</cp:revision>
  <dc:title>Papel de trabajo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