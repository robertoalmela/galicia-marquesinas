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customXmlProperties+xml" PartName="/customXml/itemProps3.xml"/>
  <Override ContentType="application/vnd.openxmlformats-officedocument.customXmlProperties+xml" PartName="/customXml/itemProps4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ms-office.intelligence2+xml" PartName="/word/intelligence2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0E969" w14:textId="77777777" w:rsidR="000B5A8A" w:rsidRDefault="000B5A8A" w:rsidP="5C143945">
      <w:pPr>
        <w:spacing w:after="0"/>
        <w:jc w:val="center"/>
        <w:rPr>
          <w:rFonts w:ascii="Arial" w:hAnsi="Arial" w:cs="Arial"/>
          <w:b/>
          <w:bCs/>
        </w:rPr>
      </w:pPr>
      <w:r w:rsidRPr="5C143945">
        <w:rPr>
          <w:rFonts w:ascii="Arial" w:hAnsi="Arial" w:cs="Arial"/>
          <w:b/>
          <w:bCs/>
        </w:rPr>
        <w:t xml:space="preserve">ANEXO II </w:t>
      </w:r>
    </w:p>
    <w:p w14:paraId="72172A1F" w14:textId="77777777" w:rsidR="000B5A8A" w:rsidRDefault="000B5A8A" w:rsidP="000B5A8A">
      <w:pPr>
        <w:spacing w:after="0"/>
        <w:jc w:val="center"/>
        <w:rPr>
          <w:rFonts w:ascii="Arial" w:hAnsi="Arial" w:cs="Arial"/>
          <w:b/>
          <w:bCs/>
        </w:rPr>
      </w:pPr>
    </w:p>
    <w:p w14:paraId="7DB7E450" w14:textId="07A3BE1A" w:rsidR="000B5A8A" w:rsidRPr="00175600" w:rsidRDefault="00D77B86" w:rsidP="000B5A8A">
      <w:pPr>
        <w:spacing w:after="0"/>
        <w:jc w:val="center"/>
        <w:rPr>
          <w:rFonts w:ascii="Arial" w:hAnsi="Arial" w:cs="Arial"/>
          <w:b/>
          <w:u w:color="DE0032"/>
        </w:rPr>
      </w:pPr>
      <w:r>
        <w:rPr>
          <w:rFonts w:ascii="Arial" w:hAnsi="Arial" w:cs="Arial"/>
          <w:b/>
          <w:u w:color="DE0032"/>
        </w:rPr>
        <w:t>Memoria justificativa del proyecto</w:t>
      </w:r>
    </w:p>
    <w:p w14:paraId="12BED769" w14:textId="77777777" w:rsidR="000B5A8A" w:rsidRPr="00175600" w:rsidRDefault="000B5A8A" w:rsidP="000B5A8A">
      <w:pPr>
        <w:spacing w:after="0"/>
        <w:jc w:val="center"/>
        <w:rPr>
          <w:rFonts w:ascii="Arial" w:hAnsi="Arial" w:cs="Arial"/>
          <w:b/>
        </w:rPr>
      </w:pPr>
    </w:p>
    <w:tbl>
      <w:tblPr>
        <w:tblStyle w:val="Tablaconcuadrcula"/>
        <w:tblW w:w="0" w:type="auto"/>
        <w:tblInd w:w="392" w:type="dxa"/>
        <w:tblLook w:val="04A0" w:firstRow="1" w:lastRow="0" w:firstColumn="1" w:lastColumn="0" w:noHBand="0" w:noVBand="1"/>
      </w:tblPr>
      <w:tblGrid>
        <w:gridCol w:w="2627"/>
        <w:gridCol w:w="5777"/>
      </w:tblGrid>
      <w:tr w:rsidR="000B5A8A" w:rsidRPr="00175600" w14:paraId="6F288C71" w14:textId="77777777" w:rsidTr="00802733">
        <w:trPr>
          <w:trHeight w:val="503"/>
        </w:trPr>
        <w:tc>
          <w:tcPr>
            <w:tcW w:w="2835" w:type="dxa"/>
            <w:vAlign w:val="center"/>
          </w:tcPr>
          <w:p w14:paraId="3E5AA4D8" w14:textId="77777777" w:rsidR="000B5A8A" w:rsidRPr="00175600" w:rsidRDefault="000B5A8A" w:rsidP="00802733">
            <w:pPr>
              <w:ind w:left="34"/>
              <w:rPr>
                <w:rFonts w:ascii="Arial" w:hAnsi="Arial" w:cs="Arial"/>
                <w:b/>
              </w:rPr>
            </w:pPr>
            <w:r w:rsidRPr="00175600">
              <w:rPr>
                <w:rFonts w:ascii="Arial" w:hAnsi="Arial" w:cs="Arial"/>
                <w:b/>
              </w:rPr>
              <w:t>Nombre y Apellidos</w:t>
            </w:r>
          </w:p>
        </w:tc>
        <w:tc>
          <w:tcPr>
            <w:tcW w:w="6662" w:type="dxa"/>
            <w:vAlign w:val="center"/>
          </w:tcPr>
          <w:p w14:paraId="3672DA2C" w14:textId="77777777" w:rsidR="000B5A8A" w:rsidRPr="00175600" w:rsidRDefault="000B5A8A" w:rsidP="00802733">
            <w:pPr>
              <w:rPr>
                <w:rFonts w:ascii="Arial" w:hAnsi="Arial" w:cs="Arial"/>
                <w:b/>
              </w:rPr>
            </w:pPr>
            <w:r w:rsidRPr="00175600">
              <w:rPr>
                <w:rFonts w:ascii="Arial" w:hAnsi="Arial" w:cs="Arial"/>
              </w:rPr>
              <w:t xml:space="preserve"> </w:t>
            </w:r>
          </w:p>
        </w:tc>
      </w:tr>
      <w:tr w:rsidR="000B5A8A" w:rsidRPr="00175600" w14:paraId="27E24734" w14:textId="77777777" w:rsidTr="00802733">
        <w:trPr>
          <w:trHeight w:val="513"/>
        </w:trPr>
        <w:tc>
          <w:tcPr>
            <w:tcW w:w="2835" w:type="dxa"/>
            <w:vAlign w:val="center"/>
          </w:tcPr>
          <w:p w14:paraId="01A0CFAE" w14:textId="77777777" w:rsidR="000B5A8A" w:rsidRPr="00175600" w:rsidRDefault="000B5A8A" w:rsidP="00802733">
            <w:pPr>
              <w:rPr>
                <w:rFonts w:ascii="Arial" w:hAnsi="Arial" w:cs="Arial"/>
                <w:b/>
              </w:rPr>
            </w:pPr>
            <w:r w:rsidRPr="00175600">
              <w:rPr>
                <w:rFonts w:ascii="Arial" w:hAnsi="Arial" w:cs="Arial"/>
                <w:b/>
              </w:rPr>
              <w:t xml:space="preserve">Título del Proyecto </w:t>
            </w:r>
          </w:p>
        </w:tc>
        <w:tc>
          <w:tcPr>
            <w:tcW w:w="6662" w:type="dxa"/>
            <w:vAlign w:val="center"/>
          </w:tcPr>
          <w:p w14:paraId="114BE6CF" w14:textId="77777777" w:rsidR="000B5A8A" w:rsidRPr="00175600" w:rsidRDefault="000B5A8A" w:rsidP="00802733">
            <w:pPr>
              <w:ind w:right="459"/>
              <w:rPr>
                <w:rFonts w:ascii="Arial" w:hAnsi="Arial" w:cs="Arial"/>
                <w:b/>
              </w:rPr>
            </w:pPr>
          </w:p>
        </w:tc>
      </w:tr>
      <w:tr w:rsidR="000B5A8A" w:rsidRPr="00175600" w14:paraId="77B5749D" w14:textId="77777777" w:rsidTr="00802733">
        <w:trPr>
          <w:trHeight w:val="507"/>
        </w:trPr>
        <w:tc>
          <w:tcPr>
            <w:tcW w:w="2835" w:type="dxa"/>
            <w:vAlign w:val="center"/>
          </w:tcPr>
          <w:p w14:paraId="2ED2571E" w14:textId="77777777" w:rsidR="000B5A8A" w:rsidRPr="00175600" w:rsidRDefault="000B5A8A" w:rsidP="00802733">
            <w:pPr>
              <w:ind w:left="34"/>
              <w:rPr>
                <w:rFonts w:ascii="Arial" w:hAnsi="Arial" w:cs="Arial"/>
                <w:b/>
              </w:rPr>
            </w:pPr>
            <w:r w:rsidRPr="00175600">
              <w:rPr>
                <w:rFonts w:ascii="Arial" w:hAnsi="Arial" w:cs="Arial"/>
                <w:b/>
              </w:rPr>
              <w:t xml:space="preserve">Teléfono y correo electrónico </w:t>
            </w:r>
          </w:p>
        </w:tc>
        <w:tc>
          <w:tcPr>
            <w:tcW w:w="6662" w:type="dxa"/>
            <w:vAlign w:val="center"/>
          </w:tcPr>
          <w:p w14:paraId="5664E517" w14:textId="77777777" w:rsidR="000B5A8A" w:rsidRPr="00175600" w:rsidRDefault="000B5A8A" w:rsidP="00802733">
            <w:pPr>
              <w:ind w:right="459"/>
              <w:rPr>
                <w:rFonts w:ascii="Arial" w:hAnsi="Arial" w:cs="Arial"/>
                <w:b/>
              </w:rPr>
            </w:pPr>
          </w:p>
        </w:tc>
      </w:tr>
    </w:tbl>
    <w:p w14:paraId="074797AF" w14:textId="77777777" w:rsidR="000B5A8A" w:rsidRPr="00175600" w:rsidRDefault="000B5A8A" w:rsidP="000B5A8A">
      <w:pPr>
        <w:spacing w:after="0"/>
        <w:rPr>
          <w:rFonts w:ascii="Arial" w:hAnsi="Arial" w:cs="Arial"/>
          <w:b/>
        </w:rPr>
      </w:pPr>
    </w:p>
    <w:tbl>
      <w:tblPr>
        <w:tblStyle w:val="Tablaconcuadrcula"/>
        <w:tblW w:w="0" w:type="auto"/>
        <w:tblInd w:w="392" w:type="dxa"/>
        <w:tblLook w:val="04A0" w:firstRow="1" w:lastRow="0" w:firstColumn="1" w:lastColumn="0" w:noHBand="0" w:noVBand="1"/>
      </w:tblPr>
      <w:tblGrid>
        <w:gridCol w:w="8404"/>
      </w:tblGrid>
      <w:tr w:rsidR="000B5A8A" w:rsidRPr="00175600" w14:paraId="7C44D30B" w14:textId="77777777" w:rsidTr="00802733">
        <w:trPr>
          <w:trHeight w:val="503"/>
        </w:trPr>
        <w:tc>
          <w:tcPr>
            <w:tcW w:w="9497" w:type="dxa"/>
            <w:vAlign w:val="center"/>
          </w:tcPr>
          <w:p w14:paraId="6092D6BC" w14:textId="77777777" w:rsidR="000B5A8A" w:rsidRPr="00175600" w:rsidRDefault="000B5A8A" w:rsidP="00802733">
            <w:pPr>
              <w:ind w:left="284" w:right="349"/>
              <w:rPr>
                <w:rFonts w:ascii="Arial" w:hAnsi="Arial" w:cs="Arial"/>
                <w:b/>
              </w:rPr>
            </w:pPr>
            <w:r w:rsidRPr="00175600">
              <w:rPr>
                <w:rFonts w:ascii="Arial" w:hAnsi="Arial" w:cs="Arial"/>
                <w:b/>
              </w:rPr>
              <w:t>Currículum (máximo 1.000 palabras).</w:t>
            </w:r>
          </w:p>
        </w:tc>
      </w:tr>
      <w:tr w:rsidR="000B5A8A" w:rsidRPr="00175600" w14:paraId="59EEA094" w14:textId="77777777" w:rsidTr="00802733">
        <w:trPr>
          <w:trHeight w:val="1503"/>
        </w:trPr>
        <w:tc>
          <w:tcPr>
            <w:tcW w:w="9497" w:type="dxa"/>
          </w:tcPr>
          <w:p w14:paraId="77614AA6" w14:textId="77777777" w:rsidR="000B5A8A" w:rsidRPr="00175600" w:rsidRDefault="000B5A8A" w:rsidP="00802733">
            <w:pPr>
              <w:ind w:left="284" w:right="349"/>
              <w:rPr>
                <w:rFonts w:ascii="Arial" w:hAnsi="Arial" w:cs="Arial"/>
                <w:b/>
              </w:rPr>
            </w:pPr>
          </w:p>
          <w:p w14:paraId="6A79B3AB" w14:textId="77777777" w:rsidR="000B5A8A" w:rsidRPr="00175600" w:rsidRDefault="000B5A8A" w:rsidP="00802733">
            <w:pPr>
              <w:ind w:left="284" w:right="349"/>
              <w:rPr>
                <w:rFonts w:ascii="Arial" w:hAnsi="Arial" w:cs="Arial"/>
                <w:b/>
              </w:rPr>
            </w:pPr>
            <w:r w:rsidRPr="00175600">
              <w:rPr>
                <w:rFonts w:ascii="Arial" w:hAnsi="Arial" w:cs="Arial"/>
              </w:rPr>
              <w:t xml:space="preserve"> </w:t>
            </w:r>
          </w:p>
        </w:tc>
      </w:tr>
    </w:tbl>
    <w:p w14:paraId="32933877" w14:textId="77777777" w:rsidR="000B5A8A" w:rsidRPr="00175600" w:rsidRDefault="000B5A8A" w:rsidP="000B5A8A">
      <w:pPr>
        <w:spacing w:after="0"/>
        <w:rPr>
          <w:rFonts w:ascii="Arial" w:hAnsi="Arial" w:cs="Arial"/>
          <w:b/>
        </w:rPr>
      </w:pPr>
    </w:p>
    <w:tbl>
      <w:tblPr>
        <w:tblStyle w:val="Tablaconcuadrcula"/>
        <w:tblW w:w="0" w:type="auto"/>
        <w:tblInd w:w="392" w:type="dxa"/>
        <w:tblLook w:val="04A0" w:firstRow="1" w:lastRow="0" w:firstColumn="1" w:lastColumn="0" w:noHBand="0" w:noVBand="1"/>
      </w:tblPr>
      <w:tblGrid>
        <w:gridCol w:w="8404"/>
      </w:tblGrid>
      <w:tr w:rsidR="000B5A8A" w:rsidRPr="00175600" w14:paraId="2F2425F9" w14:textId="77777777" w:rsidTr="00802733">
        <w:trPr>
          <w:trHeight w:val="503"/>
        </w:trPr>
        <w:tc>
          <w:tcPr>
            <w:tcW w:w="9497" w:type="dxa"/>
            <w:vAlign w:val="center"/>
          </w:tcPr>
          <w:p w14:paraId="54E9F9E2" w14:textId="672D3BE2" w:rsidR="000B5A8A" w:rsidRPr="00175600" w:rsidRDefault="000B5A8A" w:rsidP="00802733">
            <w:pPr>
              <w:ind w:left="284" w:right="349"/>
              <w:rPr>
                <w:rFonts w:ascii="Arial" w:hAnsi="Arial" w:cs="Arial"/>
                <w:b/>
              </w:rPr>
            </w:pPr>
            <w:r w:rsidRPr="00175600">
              <w:rPr>
                <w:rFonts w:ascii="Arial" w:hAnsi="Arial" w:cs="Arial"/>
                <w:b/>
              </w:rPr>
              <w:t>Memoria explicativa del proyecto (máximo 1.</w:t>
            </w:r>
            <w:r w:rsidR="00292030">
              <w:rPr>
                <w:rFonts w:ascii="Arial" w:hAnsi="Arial" w:cs="Arial"/>
                <w:b/>
              </w:rPr>
              <w:t>5</w:t>
            </w:r>
            <w:r w:rsidRPr="00175600">
              <w:rPr>
                <w:rFonts w:ascii="Arial" w:hAnsi="Arial" w:cs="Arial"/>
                <w:b/>
              </w:rPr>
              <w:t>00 palabras).</w:t>
            </w:r>
          </w:p>
        </w:tc>
      </w:tr>
      <w:tr w:rsidR="000B5A8A" w:rsidRPr="00175600" w14:paraId="28E84174" w14:textId="77777777" w:rsidTr="00802733">
        <w:trPr>
          <w:trHeight w:val="1503"/>
        </w:trPr>
        <w:tc>
          <w:tcPr>
            <w:tcW w:w="9497" w:type="dxa"/>
          </w:tcPr>
          <w:p w14:paraId="18D19741" w14:textId="77777777" w:rsidR="000B5A8A" w:rsidRPr="00175600" w:rsidRDefault="000B5A8A" w:rsidP="00802733">
            <w:pPr>
              <w:ind w:left="284" w:right="349"/>
              <w:rPr>
                <w:rFonts w:ascii="Arial" w:hAnsi="Arial" w:cs="Arial"/>
                <w:b/>
              </w:rPr>
            </w:pPr>
          </w:p>
          <w:p w14:paraId="3BA44B44" w14:textId="77777777" w:rsidR="000B5A8A" w:rsidRPr="00175600" w:rsidRDefault="000B5A8A" w:rsidP="00802733">
            <w:pPr>
              <w:ind w:left="284" w:right="349"/>
              <w:rPr>
                <w:rFonts w:ascii="Arial" w:hAnsi="Arial" w:cs="Arial"/>
                <w:b/>
              </w:rPr>
            </w:pPr>
            <w:r w:rsidRPr="00175600">
              <w:rPr>
                <w:rFonts w:ascii="Arial" w:hAnsi="Arial" w:cs="Arial"/>
              </w:rPr>
              <w:t xml:space="preserve"> </w:t>
            </w:r>
          </w:p>
        </w:tc>
      </w:tr>
    </w:tbl>
    <w:p w14:paraId="7123B922" w14:textId="77777777" w:rsidR="000B5A8A" w:rsidRPr="00175600" w:rsidRDefault="000B5A8A" w:rsidP="000B5A8A">
      <w:pPr>
        <w:spacing w:after="0"/>
        <w:rPr>
          <w:rFonts w:ascii="Arial" w:hAnsi="Arial" w:cs="Arial"/>
          <w:b/>
        </w:rPr>
      </w:pPr>
    </w:p>
    <w:tbl>
      <w:tblPr>
        <w:tblStyle w:val="Tablaconcuadrcula"/>
        <w:tblW w:w="0" w:type="auto"/>
        <w:tblInd w:w="392" w:type="dxa"/>
        <w:tblLook w:val="04A0" w:firstRow="1" w:lastRow="0" w:firstColumn="1" w:lastColumn="0" w:noHBand="0" w:noVBand="1"/>
      </w:tblPr>
      <w:tblGrid>
        <w:gridCol w:w="8404"/>
      </w:tblGrid>
      <w:tr w:rsidR="000B5A8A" w:rsidRPr="00175600" w14:paraId="598A6D7D" w14:textId="77777777" w:rsidTr="00802733">
        <w:trPr>
          <w:trHeight w:val="509"/>
        </w:trPr>
        <w:tc>
          <w:tcPr>
            <w:tcW w:w="9497" w:type="dxa"/>
            <w:vAlign w:val="center"/>
          </w:tcPr>
          <w:p w14:paraId="02823DD3" w14:textId="59C4166C" w:rsidR="000B5A8A" w:rsidRPr="00175600" w:rsidRDefault="000B5A8A" w:rsidP="00802733">
            <w:pPr>
              <w:ind w:left="284" w:right="349"/>
              <w:rPr>
                <w:rFonts w:ascii="Arial" w:hAnsi="Arial" w:cs="Arial"/>
                <w:b/>
              </w:rPr>
            </w:pPr>
            <w:r w:rsidRPr="00175600">
              <w:rPr>
                <w:rFonts w:ascii="Arial" w:hAnsi="Arial" w:cs="Arial"/>
                <w:b/>
              </w:rPr>
              <w:t xml:space="preserve">Viabilidad e impacto del proyecto (máximo </w:t>
            </w:r>
            <w:r w:rsidR="00292030">
              <w:rPr>
                <w:rFonts w:ascii="Arial" w:hAnsi="Arial" w:cs="Arial"/>
                <w:b/>
              </w:rPr>
              <w:t>8</w:t>
            </w:r>
            <w:r w:rsidRPr="00175600">
              <w:rPr>
                <w:rFonts w:ascii="Arial" w:hAnsi="Arial" w:cs="Arial"/>
                <w:b/>
              </w:rPr>
              <w:t>00 palabras).</w:t>
            </w:r>
          </w:p>
        </w:tc>
      </w:tr>
      <w:tr w:rsidR="000B5A8A" w:rsidRPr="00175600" w14:paraId="7977DEA3" w14:textId="77777777" w:rsidTr="00802733">
        <w:trPr>
          <w:trHeight w:val="2060"/>
        </w:trPr>
        <w:tc>
          <w:tcPr>
            <w:tcW w:w="9497" w:type="dxa"/>
          </w:tcPr>
          <w:p w14:paraId="2E974A33" w14:textId="77777777" w:rsidR="000B5A8A" w:rsidRPr="00175600" w:rsidRDefault="000B5A8A" w:rsidP="00802733">
            <w:pPr>
              <w:ind w:right="349"/>
              <w:rPr>
                <w:rFonts w:ascii="Arial" w:hAnsi="Arial" w:cs="Arial"/>
                <w:b/>
              </w:rPr>
            </w:pPr>
          </w:p>
          <w:p w14:paraId="7D0665AF" w14:textId="77777777" w:rsidR="000B5A8A" w:rsidRPr="00175600" w:rsidRDefault="000B5A8A" w:rsidP="00802733">
            <w:pPr>
              <w:ind w:right="349"/>
              <w:rPr>
                <w:rFonts w:ascii="Arial" w:hAnsi="Arial" w:cs="Arial"/>
                <w:b/>
              </w:rPr>
            </w:pPr>
          </w:p>
        </w:tc>
      </w:tr>
    </w:tbl>
    <w:p w14:paraId="06A4FAFF" w14:textId="77777777" w:rsidR="000B5A8A" w:rsidRDefault="000B5A8A" w:rsidP="5C143945">
      <w:pPr>
        <w:rPr>
          <w:rFonts w:cstheme="minorBidi"/>
        </w:rPr>
      </w:pPr>
    </w:p>
    <w:tbl>
      <w:tblPr>
        <w:tblStyle w:val="Tablaconcuadrcula"/>
        <w:tblW w:w="0" w:type="auto"/>
        <w:tblInd w:w="392" w:type="dxa"/>
        <w:tblLook w:val="04A0" w:firstRow="1" w:lastRow="0" w:firstColumn="1" w:lastColumn="0" w:noHBand="0" w:noVBand="1"/>
      </w:tblPr>
      <w:tblGrid>
        <w:gridCol w:w="8404"/>
      </w:tblGrid>
      <w:tr w:rsidR="5C143945" w14:paraId="7A6DB1DC" w14:textId="77777777" w:rsidTr="5C143945">
        <w:trPr>
          <w:trHeight w:val="509"/>
        </w:trPr>
        <w:tc>
          <w:tcPr>
            <w:tcW w:w="8404" w:type="dxa"/>
            <w:vAlign w:val="center"/>
          </w:tcPr>
          <w:p w14:paraId="30695542" w14:textId="02406C38" w:rsidR="154CBA9B" w:rsidRDefault="154CBA9B" w:rsidP="5C143945">
            <w:pPr>
              <w:ind w:left="284" w:right="349"/>
              <w:rPr>
                <w:rFonts w:ascii="Arial" w:hAnsi="Arial" w:cs="Arial"/>
                <w:b/>
                <w:bCs/>
              </w:rPr>
            </w:pPr>
            <w:r w:rsidRPr="5C143945">
              <w:rPr>
                <w:rFonts w:ascii="Arial" w:hAnsi="Arial" w:cs="Arial"/>
                <w:b/>
                <w:bCs/>
              </w:rPr>
              <w:t>Cronograma orientativo del proyecto</w:t>
            </w:r>
            <w:r w:rsidR="5C143945" w:rsidRPr="5C143945">
              <w:rPr>
                <w:rFonts w:ascii="Arial" w:hAnsi="Arial" w:cs="Arial"/>
                <w:b/>
                <w:bCs/>
              </w:rPr>
              <w:t>.</w:t>
            </w:r>
          </w:p>
        </w:tc>
      </w:tr>
      <w:tr w:rsidR="5C143945" w14:paraId="710D19B4" w14:textId="77777777" w:rsidTr="5C143945">
        <w:trPr>
          <w:trHeight w:val="2060"/>
        </w:trPr>
        <w:tc>
          <w:tcPr>
            <w:tcW w:w="8404" w:type="dxa"/>
          </w:tcPr>
          <w:p w14:paraId="2C6F93D4" w14:textId="77777777" w:rsidR="5C143945" w:rsidRDefault="5C143945" w:rsidP="5C143945">
            <w:pPr>
              <w:ind w:right="349"/>
              <w:rPr>
                <w:rFonts w:ascii="Arial" w:hAnsi="Arial" w:cs="Arial"/>
                <w:b/>
                <w:bCs/>
              </w:rPr>
            </w:pPr>
          </w:p>
          <w:p w14:paraId="19ACAB55" w14:textId="77777777" w:rsidR="5C143945" w:rsidRDefault="5C143945" w:rsidP="5C143945">
            <w:pPr>
              <w:ind w:right="349"/>
              <w:rPr>
                <w:rFonts w:ascii="Arial" w:hAnsi="Arial" w:cs="Arial"/>
                <w:b/>
                <w:bCs/>
              </w:rPr>
            </w:pPr>
          </w:p>
        </w:tc>
      </w:tr>
    </w:tbl>
    <w:p w14:paraId="4933BBBF" w14:textId="62D96517" w:rsidR="5C143945" w:rsidRDefault="5C143945" w:rsidP="5C143945">
      <w:pPr>
        <w:rPr>
          <w:rFonts w:cstheme="minorBidi"/>
        </w:rPr>
      </w:pPr>
    </w:p>
    <w:tbl>
      <w:tblPr>
        <w:tblStyle w:val="Tablaconcuadrcula"/>
        <w:tblW w:w="0" w:type="auto"/>
        <w:tblInd w:w="392" w:type="dxa"/>
        <w:tblLook w:val="04A0" w:firstRow="1" w:lastRow="0" w:firstColumn="1" w:lastColumn="0" w:noHBand="0" w:noVBand="1"/>
      </w:tblPr>
      <w:tblGrid>
        <w:gridCol w:w="8364"/>
      </w:tblGrid>
      <w:tr w:rsidR="000B5A8A" w14:paraId="12F3D267" w14:textId="77777777" w:rsidTr="00802733">
        <w:trPr>
          <w:trHeight w:val="767"/>
        </w:trPr>
        <w:tc>
          <w:tcPr>
            <w:tcW w:w="8364" w:type="dxa"/>
            <w:vAlign w:val="center"/>
          </w:tcPr>
          <w:p w14:paraId="023DABC8" w14:textId="77777777" w:rsidR="000B5A8A" w:rsidRDefault="000B5A8A" w:rsidP="00802733">
            <w:pPr>
              <w:ind w:left="284" w:right="349"/>
              <w:rPr>
                <w:rFonts w:ascii="Arial" w:hAnsi="Arial" w:cs="Arial"/>
                <w:b/>
              </w:rPr>
            </w:pPr>
            <w:r w:rsidRPr="0021255C">
              <w:rPr>
                <w:rFonts w:ascii="Arial" w:hAnsi="Arial" w:cs="Arial"/>
                <w:b/>
              </w:rPr>
              <w:t xml:space="preserve">Enlace para poder ver imágenes de obras o trabajos del artista o la trayectoria investigadora. </w:t>
            </w:r>
          </w:p>
        </w:tc>
      </w:tr>
      <w:tr w:rsidR="000B5A8A" w14:paraId="74059F3A" w14:textId="77777777" w:rsidTr="00802733">
        <w:trPr>
          <w:trHeight w:val="2060"/>
        </w:trPr>
        <w:tc>
          <w:tcPr>
            <w:tcW w:w="8364" w:type="dxa"/>
          </w:tcPr>
          <w:p w14:paraId="2EDB7C7C" w14:textId="77777777" w:rsidR="000B5A8A" w:rsidRDefault="000B5A8A" w:rsidP="00802733">
            <w:pPr>
              <w:ind w:right="349"/>
              <w:rPr>
                <w:rFonts w:ascii="Arial" w:hAnsi="Arial" w:cs="Arial"/>
                <w:b/>
              </w:rPr>
            </w:pPr>
          </w:p>
          <w:p w14:paraId="35435AF8" w14:textId="77777777" w:rsidR="000B5A8A" w:rsidRDefault="000B5A8A" w:rsidP="00802733">
            <w:pPr>
              <w:ind w:right="349"/>
              <w:rPr>
                <w:rFonts w:ascii="Arial" w:hAnsi="Arial" w:cs="Arial"/>
                <w:b/>
              </w:rPr>
            </w:pPr>
          </w:p>
        </w:tc>
      </w:tr>
    </w:tbl>
    <w:p w14:paraId="16BA6AAF" w14:textId="77777777" w:rsidR="000B5A8A" w:rsidRDefault="000B5A8A" w:rsidP="000B5A8A">
      <w:pPr>
        <w:rPr>
          <w:rFonts w:cstheme="minorHAnsi"/>
        </w:rPr>
      </w:pPr>
    </w:p>
    <w:p w14:paraId="089B83BC" w14:textId="77777777" w:rsidR="000B5A8A" w:rsidRPr="00175600" w:rsidRDefault="000B5A8A" w:rsidP="000B5A8A">
      <w:pPr>
        <w:rPr>
          <w:rFonts w:cstheme="minorHAnsi"/>
        </w:rPr>
      </w:pPr>
    </w:p>
    <w:tbl>
      <w:tblPr>
        <w:tblStyle w:val="Tablaconcuadrcula"/>
        <w:tblW w:w="0" w:type="auto"/>
        <w:tblInd w:w="392" w:type="dxa"/>
        <w:tblLook w:val="04A0" w:firstRow="1" w:lastRow="0" w:firstColumn="1" w:lastColumn="0" w:noHBand="0" w:noVBand="1"/>
      </w:tblPr>
      <w:tblGrid>
        <w:gridCol w:w="8364"/>
      </w:tblGrid>
      <w:tr w:rsidR="000B5A8A" w14:paraId="587880E7" w14:textId="77777777" w:rsidTr="00802733">
        <w:trPr>
          <w:trHeight w:val="1322"/>
        </w:trPr>
        <w:tc>
          <w:tcPr>
            <w:tcW w:w="8364" w:type="dxa"/>
            <w:vAlign w:val="center"/>
          </w:tcPr>
          <w:p w14:paraId="511973B3" w14:textId="77777777" w:rsidR="000B5A8A" w:rsidRPr="00426410" w:rsidRDefault="000B5A8A" w:rsidP="00802733">
            <w:pPr>
              <w:ind w:left="284" w:right="349"/>
              <w:jc w:val="left"/>
              <w:rPr>
                <w:rFonts w:ascii="Arial" w:eastAsiaTheme="minorHAnsi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</w:rPr>
              <w:t>S</w:t>
            </w:r>
            <w:r w:rsidRPr="0021255C">
              <w:rPr>
                <w:rFonts w:ascii="Arial" w:hAnsi="Arial" w:cs="Arial"/>
                <w:b/>
              </w:rPr>
              <w:t xml:space="preserve">olicitante residente incluido en la actuación para la que se solicita la ayuda que sean residentes en los términos municipales incluidos en el anexo del Real Decreto-ley 6/2024, de 5 de noviembre, </w:t>
            </w:r>
            <w:r w:rsidRPr="0021255C">
              <w:rPr>
                <w:rFonts w:ascii="Arial" w:eastAsiaTheme="minorHAnsi" w:hAnsi="Arial" w:cs="Arial"/>
                <w:b/>
                <w:lang w:val="es-ES"/>
              </w:rPr>
              <w:t>por el que se adoptan medidas urgentes de respuesta ante los daños causados por la Depresión Aislada en Niveles Altos (DANA) en diferentes municipios entre el 28 de octubre y el 4 de noviembre de 2024</w:t>
            </w:r>
            <w:r>
              <w:rPr>
                <w:rFonts w:ascii="Arial" w:eastAsiaTheme="minorHAnsi" w:hAnsi="Arial" w:cs="Arial"/>
                <w:b/>
                <w:lang w:val="es-ES"/>
              </w:rPr>
              <w:t>.</w:t>
            </w:r>
          </w:p>
        </w:tc>
      </w:tr>
      <w:tr w:rsidR="000B5A8A" w14:paraId="0D5B9B4C" w14:textId="77777777" w:rsidTr="00802733">
        <w:trPr>
          <w:trHeight w:val="2060"/>
        </w:trPr>
        <w:tc>
          <w:tcPr>
            <w:tcW w:w="8364" w:type="dxa"/>
          </w:tcPr>
          <w:p w14:paraId="21F606D2" w14:textId="77777777" w:rsidR="000B5A8A" w:rsidRDefault="000B5A8A" w:rsidP="00802733">
            <w:pPr>
              <w:ind w:right="349"/>
              <w:rPr>
                <w:rFonts w:ascii="Arial" w:hAnsi="Arial" w:cs="Arial"/>
                <w:b/>
              </w:rPr>
            </w:pPr>
          </w:p>
          <w:p w14:paraId="76706527" w14:textId="7AA8FDCA" w:rsidR="000B5A8A" w:rsidRPr="00175600" w:rsidRDefault="006F7F87" w:rsidP="000563EC">
            <w:pPr>
              <w:spacing w:after="0"/>
              <w:ind w:left="720"/>
              <w:rPr>
                <w:rFonts w:ascii="Arial" w:hAnsi="Arial" w:cs="Arial"/>
                <w:b/>
              </w:rPr>
            </w:pPr>
            <w:sdt>
              <w:sdtPr>
                <w:rPr>
                  <w:rFonts w:ascii="Arial" w:eastAsia="Arial" w:hAnsi="Arial" w:cs="Arial"/>
                  <w:sz w:val="22"/>
                  <w:szCs w:val="22"/>
                </w:rPr>
                <w:id w:val="-685520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63EC"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☐</w:t>
                </w:r>
              </w:sdtContent>
            </w:sdt>
            <w:r w:rsidR="000563EC" w:rsidRPr="00175600">
              <w:rPr>
                <w:rFonts w:ascii="Arial" w:hAnsi="Arial" w:cs="Arial"/>
                <w:b/>
              </w:rPr>
              <w:t xml:space="preserve"> </w:t>
            </w:r>
            <w:r w:rsidR="000B5A8A" w:rsidRPr="00175600">
              <w:rPr>
                <w:rFonts w:ascii="Arial" w:hAnsi="Arial" w:cs="Arial"/>
                <w:b/>
              </w:rPr>
              <w:t>Sí          Municipio:</w:t>
            </w:r>
          </w:p>
          <w:p w14:paraId="50E57237" w14:textId="433D2CF0" w:rsidR="000B5A8A" w:rsidRDefault="006F7F87" w:rsidP="000563EC">
            <w:pPr>
              <w:spacing w:after="0"/>
              <w:ind w:left="720"/>
              <w:rPr>
                <w:rFonts w:ascii="Arial" w:hAnsi="Arial" w:cs="Arial"/>
                <w:b/>
              </w:rPr>
            </w:pPr>
            <w:sdt>
              <w:sdtPr>
                <w:rPr>
                  <w:rFonts w:ascii="Arial" w:eastAsia="Arial" w:hAnsi="Arial" w:cs="Arial"/>
                  <w:sz w:val="22"/>
                  <w:szCs w:val="22"/>
                </w:rPr>
                <w:id w:val="-11633085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63EC"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☐</w:t>
                </w:r>
              </w:sdtContent>
            </w:sdt>
            <w:r w:rsidR="000563EC" w:rsidRPr="00175600">
              <w:rPr>
                <w:rFonts w:ascii="Arial" w:hAnsi="Arial" w:cs="Arial"/>
                <w:b/>
              </w:rPr>
              <w:t xml:space="preserve"> </w:t>
            </w:r>
            <w:r w:rsidR="000B5A8A" w:rsidRPr="00175600">
              <w:rPr>
                <w:rFonts w:ascii="Arial" w:hAnsi="Arial" w:cs="Arial"/>
                <w:b/>
              </w:rPr>
              <w:t>No</w:t>
            </w:r>
          </w:p>
        </w:tc>
      </w:tr>
    </w:tbl>
    <w:p w14:paraId="4FD359A4" w14:textId="5A6D4954" w:rsidR="000B5A8A" w:rsidRDefault="000B5A8A" w:rsidP="000B5A8A">
      <w:pPr>
        <w:jc w:val="left"/>
        <w:rPr>
          <w:rFonts w:ascii="Arial" w:hAnsi="Arial" w:cs="Arial"/>
          <w:b/>
        </w:rPr>
      </w:pPr>
    </w:p>
    <w:sectPr w:rsidR="000B5A8A" w:rsidSect="0097452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pgSz w:w="11906" w:h="16838"/>
      <w:pgMar w:top="2400" w:right="1500" w:bottom="1080" w:left="1600" w:header="1134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9DC09" w14:textId="77777777" w:rsidR="006F7F87" w:rsidRDefault="006F7F87">
      <w:r>
        <w:separator/>
      </w:r>
    </w:p>
  </w:endnote>
  <w:endnote w:type="continuationSeparator" w:id="0">
    <w:p w14:paraId="74CD5FAC" w14:textId="77777777" w:rsidR="006F7F87" w:rsidRDefault="006F7F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otype Sorts">
    <w:altName w:val="Symbol"/>
    <w:charset w:val="02"/>
    <w:family w:val="auto"/>
    <w:pitch w:val="variable"/>
    <w:sig w:usb0="00000000" w:usb1="00000000" w:usb2="0001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dern">
    <w:panose1 w:val="00000000000000000000"/>
    <w:charset w:val="FF"/>
    <w:family w:val="modern"/>
    <w:notTrueType/>
    <w:pitch w:val="variable"/>
    <w:sig w:usb0="00000003" w:usb1="00000000" w:usb2="00000000" w:usb3="00000000" w:csb0="0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ヒラギノ角ゴ Pro W3">
    <w:charset w:val="00"/>
    <w:family w:val="roman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208E0" w14:textId="77777777" w:rsidR="004E6830" w:rsidRDefault="004E6830" w:rsidP="00117C84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0DB79E2" w14:textId="77777777" w:rsidR="004E6830" w:rsidRDefault="004E683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89036573"/>
      <w:docPartObj>
        <w:docPartGallery w:val="Page Numbers (Bottom of Page)"/>
        <w:docPartUnique/>
      </w:docPartObj>
    </w:sdtPr>
    <w:sdtEndPr/>
    <w:sdtContent>
      <w:p w14:paraId="5D71CD83" w14:textId="77777777" w:rsidR="004E6830" w:rsidRDefault="004E683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23B41">
          <w:rPr>
            <w:noProof/>
            <w:lang w:val="es-ES"/>
          </w:rPr>
          <w:t>2</w:t>
        </w:r>
        <w:r>
          <w:fldChar w:fldCharType="end"/>
        </w:r>
      </w:p>
    </w:sdtContent>
  </w:sdt>
  <w:p w14:paraId="71E5F1BB" w14:textId="77777777" w:rsidR="004E6830" w:rsidRDefault="004E683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6B7DA" w14:textId="77777777" w:rsidR="006F7F87" w:rsidRDefault="006F7F87">
      <w:r>
        <w:separator/>
      </w:r>
    </w:p>
  </w:footnote>
  <w:footnote w:type="continuationSeparator" w:id="0">
    <w:p w14:paraId="23F2C44B" w14:textId="77777777" w:rsidR="006F7F87" w:rsidRDefault="006F7F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F1E42" w14:textId="77777777" w:rsidR="004E6830" w:rsidRDefault="004E6830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6EA877AE" w14:textId="77777777" w:rsidR="004E6830" w:rsidRDefault="004E6830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BD772" w14:textId="77777777" w:rsidR="004E6830" w:rsidRDefault="004E6830">
    <w:pPr>
      <w:pStyle w:val="Encabezado"/>
      <w:tabs>
        <w:tab w:val="clear" w:pos="8504"/>
      </w:tabs>
      <w:ind w:right="360"/>
    </w:pPr>
    <w:r>
      <w:rPr>
        <w:noProof/>
        <w:lang w:val="es-ES"/>
      </w:rPr>
      <mc:AlternateContent>
        <mc:Choice Requires="wps">
          <w:drawing>
            <wp:anchor distT="0" distB="0" distL="114300" distR="114300" simplePos="0" relativeHeight="251718656" behindDoc="0" locked="0" layoutInCell="0" allowOverlap="1" wp14:anchorId="16E8E48B" wp14:editId="7F94615D">
              <wp:simplePos x="0" y="0"/>
              <wp:positionH relativeFrom="column">
                <wp:posOffset>5686425</wp:posOffset>
              </wp:positionH>
              <wp:positionV relativeFrom="paragraph">
                <wp:posOffset>285750</wp:posOffset>
              </wp:positionV>
              <wp:extent cx="365760" cy="0"/>
              <wp:effectExtent l="0" t="0" r="0" b="0"/>
              <wp:wrapNone/>
              <wp:docPr id="10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576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 xmlns:pic="http://schemas.openxmlformats.org/drawingml/2006/picture">
          <w:pict>
            <v:line id="Line 2" style="position:absolute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447.75pt,22.5pt" to="476.55pt,22.5pt" w14:anchorId="08B08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"/>
          </w:pict>
        </mc:Fallback>
      </mc:AlternateContent>
    </w:r>
    <w:r>
      <w:rPr>
        <w:noProof/>
        <w:lang w:val="es-ES"/>
      </w:rPr>
      <w:drawing>
        <wp:anchor distT="0" distB="0" distL="114300" distR="114300" simplePos="0" relativeHeight="251717632" behindDoc="0" locked="0" layoutInCell="0" allowOverlap="1" wp14:anchorId="7A6827D0" wp14:editId="08CC60A9">
          <wp:simplePos x="0" y="0"/>
          <wp:positionH relativeFrom="column">
            <wp:posOffset>5600065</wp:posOffset>
          </wp:positionH>
          <wp:positionV relativeFrom="paragraph">
            <wp:posOffset>-262890</wp:posOffset>
          </wp:positionV>
          <wp:extent cx="543560" cy="548640"/>
          <wp:effectExtent l="0" t="0" r="8890" b="3810"/>
          <wp:wrapNone/>
          <wp:docPr id="118" name="Imagen 1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3560" cy="5486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661DB" w14:textId="77777777" w:rsidR="007E77EB" w:rsidRDefault="007E77EB" w:rsidP="006A4544">
    <w:pPr>
      <w:spacing w:line="196" w:lineRule="auto"/>
      <w:ind w:left="1843" w:right="210"/>
      <w:rPr>
        <w:rFonts w:ascii="Trebuchet MS"/>
        <w:spacing w:val="-2"/>
        <w:sz w:val="16"/>
      </w:rPr>
    </w:pPr>
    <w:r>
      <w:rPr>
        <w:rFonts w:ascii="Trebuchet MS" w:hAnsi="Trebuchet MS"/>
        <w:noProof/>
        <w:sz w:val="12"/>
      </w:rPr>
      <mc:AlternateContent>
        <mc:Choice Requires="wps">
          <w:drawing>
            <wp:anchor distT="0" distB="0" distL="0" distR="0" simplePos="0" relativeHeight="251721728" behindDoc="0" locked="0" layoutInCell="1" allowOverlap="1" wp14:anchorId="5960D8B0" wp14:editId="09048104">
              <wp:simplePos x="0" y="0"/>
              <wp:positionH relativeFrom="page">
                <wp:posOffset>4870450</wp:posOffset>
              </wp:positionH>
              <wp:positionV relativeFrom="paragraph">
                <wp:posOffset>3810</wp:posOffset>
              </wp:positionV>
              <wp:extent cx="1860550" cy="463550"/>
              <wp:effectExtent l="0" t="0" r="6350" b="0"/>
              <wp:wrapNone/>
              <wp:docPr id="1863195305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60550" cy="463550"/>
                      </a:xfrm>
                      <a:prstGeom prst="rect">
                        <a:avLst/>
                      </a:prstGeom>
                      <a:solidFill>
                        <a:srgbClr val="D8D8D8"/>
                      </a:solidFill>
                    </wps:spPr>
                    <wps:txbx>
                      <w:txbxContent>
                        <w:p w14:paraId="4CCA7A5F" w14:textId="77777777" w:rsidR="007E77EB" w:rsidRDefault="007E77EB" w:rsidP="00D7264F">
                          <w:pPr>
                            <w:pStyle w:val="Textoindependiente"/>
                            <w:spacing w:before="68"/>
                            <w:ind w:firstLine="142"/>
                            <w:rPr>
                              <w:color w:val="000000"/>
                              <w:sz w:val="12"/>
                            </w:rPr>
                          </w:pPr>
                        </w:p>
                        <w:p w14:paraId="0EC575D7" w14:textId="77777777" w:rsidR="007E77EB" w:rsidRDefault="007E77EB" w:rsidP="00D7264F">
                          <w:pPr>
                            <w:spacing w:line="244" w:lineRule="auto"/>
                            <w:ind w:left="142" w:right="436"/>
                            <w:rPr>
                              <w:rFonts w:ascii="Trebuchet MS" w:hAnsi="Trebuchet MS"/>
                              <w:color w:val="000000"/>
                              <w:sz w:val="12"/>
                            </w:rPr>
                          </w:pPr>
                          <w:r>
                            <w:rPr>
                              <w:rFonts w:ascii="Trebuchet MS" w:hAnsi="Trebuchet MS"/>
                              <w:color w:val="000000"/>
                              <w:w w:val="105"/>
                              <w:sz w:val="12"/>
                            </w:rPr>
                            <w:t>DIRECCIÓN GENERAL DE PATRIMONIO</w:t>
                          </w:r>
                          <w:r>
                            <w:rPr>
                              <w:rFonts w:ascii="Trebuchet MS" w:hAnsi="Trebuchet MS"/>
                              <w:color w:val="000000"/>
                              <w:spacing w:val="40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000000"/>
                              <w:w w:val="105"/>
                              <w:sz w:val="12"/>
                            </w:rPr>
                            <w:t>CULTURAL Y BELLAS ARTES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60D8B0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left:0;text-align:left;margin-left:383.5pt;margin-top:.3pt;width:146.5pt;height:36.5pt;z-index:251721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" fillcolor="#d8d8d8" stroked="f">
              <v:textbox inset="0,0,0,0">
                <w:txbxContent>
                  <w:p w14:paraId="4CCA7A5F" w14:textId="77777777" w:rsidR="007E77EB" w:rsidRDefault="007E77EB" w:rsidP="00D7264F">
                    <w:pPr>
                      <w:pStyle w:val="Textoindependiente"/>
                      <w:spacing w:before="68"/>
                      <w:ind w:firstLine="142"/>
                      <w:rPr>
                        <w:color w:val="000000"/>
                        <w:sz w:val="12"/>
                      </w:rPr>
                    </w:pPr>
                  </w:p>
                  <w:p w14:paraId="0EC575D7" w14:textId="77777777" w:rsidR="007E77EB" w:rsidRDefault="007E77EB" w:rsidP="00D7264F">
                    <w:pPr>
                      <w:spacing w:line="244" w:lineRule="auto"/>
                      <w:ind w:left="142" w:right="436"/>
                      <w:rPr>
                        <w:rFonts w:ascii="Trebuchet MS" w:hAnsi="Trebuchet MS"/>
                        <w:color w:val="000000"/>
                        <w:sz w:val="12"/>
                      </w:rPr>
                    </w:pPr>
                    <w:r>
                      <w:rPr>
                        <w:rFonts w:ascii="Trebuchet MS" w:hAnsi="Trebuchet MS"/>
                        <w:color w:val="000000"/>
                        <w:w w:val="105"/>
                        <w:sz w:val="12"/>
                      </w:rPr>
                      <w:t>DIRECCIÓN GENERAL DE PATRIMONIO</w:t>
                    </w:r>
                    <w:r>
                      <w:rPr>
                        <w:rFonts w:ascii="Trebuchet MS" w:hAnsi="Trebuchet MS"/>
                        <w:color w:val="000000"/>
                        <w:spacing w:val="40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000000"/>
                        <w:w w:val="105"/>
                        <w:sz w:val="12"/>
                      </w:rPr>
                      <w:t>CULTURAL Y BELLAS ARTES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rFonts w:ascii="Trebuchet MS"/>
        <w:noProof/>
        <w:sz w:val="16"/>
      </w:rPr>
      <w:drawing>
        <wp:anchor distT="0" distB="0" distL="0" distR="0" simplePos="0" relativeHeight="251720704" behindDoc="0" locked="0" layoutInCell="1" allowOverlap="1" wp14:anchorId="20FFDE58" wp14:editId="13019D87">
          <wp:simplePos x="0" y="0"/>
          <wp:positionH relativeFrom="margin">
            <wp:align>left</wp:align>
          </wp:positionH>
          <wp:positionV relativeFrom="paragraph">
            <wp:posOffset>8255</wp:posOffset>
          </wp:positionV>
          <wp:extent cx="612821" cy="692372"/>
          <wp:effectExtent l="0" t="0" r="0" b="0"/>
          <wp:wrapNone/>
          <wp:docPr id="534402186" name="Image 2" descr="Dibujo en blanco y negro&#10;&#10;El contenido generado por IA puede ser incorrecto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Dibujo en blanco y negro&#10;&#10;El contenido generado por IA puede ser incorrecto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12821" cy="6923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564F9DB" w14:textId="77777777" w:rsidR="007E77EB" w:rsidRDefault="007E77EB" w:rsidP="007E77EB">
    <w:pPr>
      <w:spacing w:line="196" w:lineRule="auto"/>
      <w:ind w:left="1134" w:right="6377"/>
      <w:jc w:val="left"/>
      <w:rPr>
        <w:rFonts w:ascii="Trebuchet MS"/>
        <w:sz w:val="16"/>
      </w:rPr>
    </w:pPr>
    <w:r>
      <w:rPr>
        <w:rFonts w:ascii="Trebuchet MS"/>
        <w:spacing w:val="-2"/>
        <w:sz w:val="16"/>
      </w:rPr>
      <w:t xml:space="preserve">MINISTERIO </w:t>
    </w:r>
    <w:r>
      <w:rPr>
        <w:rFonts w:ascii="Trebuchet MS"/>
        <w:sz w:val="16"/>
      </w:rPr>
      <w:t>DE</w:t>
    </w:r>
    <w:r>
      <w:rPr>
        <w:rFonts w:ascii="Trebuchet MS"/>
        <w:spacing w:val="-12"/>
        <w:sz w:val="16"/>
      </w:rPr>
      <w:t xml:space="preserve"> </w:t>
    </w:r>
    <w:r>
      <w:rPr>
        <w:rFonts w:ascii="Trebuchet MS"/>
        <w:sz w:val="16"/>
      </w:rPr>
      <w:t xml:space="preserve">CULTURA                                                                                     </w:t>
    </w:r>
  </w:p>
  <w:p w14:paraId="31D2B37C" w14:textId="77777777" w:rsidR="007E77EB" w:rsidRDefault="007E77EB">
    <w:pPr>
      <w:pStyle w:val="Encabezado"/>
    </w:pPr>
  </w:p>
  <w:p w14:paraId="7B3C74FC" w14:textId="77777777" w:rsidR="007E77EB" w:rsidRDefault="007E77EB" w:rsidP="009141F6">
    <w:pPr>
      <w:spacing w:line="244" w:lineRule="auto"/>
      <w:ind w:left="6096" w:right="140"/>
      <w:rPr>
        <w:rFonts w:ascii="Trebuchet MS" w:hAnsi="Trebuchet MS"/>
        <w:color w:val="000000"/>
        <w:sz w:val="12"/>
      </w:rPr>
    </w:pPr>
    <w:r>
      <w:rPr>
        <w:rFonts w:ascii="Trebuchet MS" w:hAnsi="Trebuchet MS"/>
        <w:color w:val="000000"/>
        <w:w w:val="105"/>
        <w:sz w:val="12"/>
      </w:rPr>
      <w:t>SUBDIRECCIÓN GENERAL DE ARTES VISUALES Y CREACIÓN CONTEMPORÁNEA</w:t>
    </w:r>
  </w:p>
  <w:p w14:paraId="30F89732" w14:textId="77777777" w:rsidR="004E6830" w:rsidRDefault="004E6830" w:rsidP="00B77144">
    <w:pPr>
      <w:pStyle w:val="Encabezado"/>
      <w:tabs>
        <w:tab w:val="clear" w:pos="4252"/>
        <w:tab w:val="clear" w:pos="8504"/>
        <w:tab w:val="left" w:pos="5550"/>
      </w:tabs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FC04"/>
    <w:multiLevelType w:val="hybridMultilevel"/>
    <w:tmpl w:val="565EA4D0"/>
    <w:lvl w:ilvl="0" w:tplc="559CA15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18AF2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B4CB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1477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48F6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B242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2AAA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EE2F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FCE3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BE69E5"/>
    <w:multiLevelType w:val="hybridMultilevel"/>
    <w:tmpl w:val="5CBE51EE"/>
    <w:lvl w:ilvl="0" w:tplc="AD4AA0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A9B869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1609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7412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2857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BE04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D23E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D648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3A8C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764AE0"/>
    <w:multiLevelType w:val="hybridMultilevel"/>
    <w:tmpl w:val="AD44B556"/>
    <w:lvl w:ilvl="0" w:tplc="59266A0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E0E69C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223A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B09E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B46A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7E7E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FEF1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82F3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5C53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E7892E"/>
    <w:multiLevelType w:val="hybridMultilevel"/>
    <w:tmpl w:val="FFFFFFFF"/>
    <w:lvl w:ilvl="0" w:tplc="341EE474">
      <w:start w:val="1"/>
      <w:numFmt w:val="decimal"/>
      <w:lvlText w:val="%1."/>
      <w:lvlJc w:val="left"/>
      <w:pPr>
        <w:ind w:left="720" w:hanging="360"/>
      </w:pPr>
    </w:lvl>
    <w:lvl w:ilvl="1" w:tplc="D59C70F6">
      <w:start w:val="1"/>
      <w:numFmt w:val="lowerLetter"/>
      <w:lvlText w:val="%2."/>
      <w:lvlJc w:val="left"/>
      <w:pPr>
        <w:ind w:left="1440" w:hanging="360"/>
      </w:pPr>
    </w:lvl>
    <w:lvl w:ilvl="2" w:tplc="1136B254">
      <w:start w:val="1"/>
      <w:numFmt w:val="lowerRoman"/>
      <w:lvlText w:val="%3."/>
      <w:lvlJc w:val="right"/>
      <w:pPr>
        <w:ind w:left="2160" w:hanging="180"/>
      </w:pPr>
    </w:lvl>
    <w:lvl w:ilvl="3" w:tplc="C1FC5C48">
      <w:start w:val="1"/>
      <w:numFmt w:val="decimal"/>
      <w:lvlText w:val="%4."/>
      <w:lvlJc w:val="left"/>
      <w:pPr>
        <w:ind w:left="2880" w:hanging="360"/>
      </w:pPr>
    </w:lvl>
    <w:lvl w:ilvl="4" w:tplc="C22475CE">
      <w:start w:val="1"/>
      <w:numFmt w:val="lowerLetter"/>
      <w:lvlText w:val="%5."/>
      <w:lvlJc w:val="left"/>
      <w:pPr>
        <w:ind w:left="3600" w:hanging="360"/>
      </w:pPr>
    </w:lvl>
    <w:lvl w:ilvl="5" w:tplc="E8386AC0">
      <w:start w:val="1"/>
      <w:numFmt w:val="lowerRoman"/>
      <w:lvlText w:val="%6."/>
      <w:lvlJc w:val="right"/>
      <w:pPr>
        <w:ind w:left="4320" w:hanging="180"/>
      </w:pPr>
    </w:lvl>
    <w:lvl w:ilvl="6" w:tplc="ACF241D2">
      <w:start w:val="1"/>
      <w:numFmt w:val="decimal"/>
      <w:lvlText w:val="%7."/>
      <w:lvlJc w:val="left"/>
      <w:pPr>
        <w:ind w:left="5040" w:hanging="360"/>
      </w:pPr>
    </w:lvl>
    <w:lvl w:ilvl="7" w:tplc="7A046340">
      <w:start w:val="1"/>
      <w:numFmt w:val="lowerLetter"/>
      <w:lvlText w:val="%8."/>
      <w:lvlJc w:val="left"/>
      <w:pPr>
        <w:ind w:left="5760" w:hanging="360"/>
      </w:pPr>
    </w:lvl>
    <w:lvl w:ilvl="8" w:tplc="1C309C8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728354"/>
    <w:multiLevelType w:val="hybridMultilevel"/>
    <w:tmpl w:val="FFFFFFFF"/>
    <w:lvl w:ilvl="0" w:tplc="07467E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1C48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C8E0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1CCB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4AD3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FACA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3A29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1AC3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8831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E86E5C"/>
    <w:multiLevelType w:val="hybridMultilevel"/>
    <w:tmpl w:val="F8046AE4"/>
    <w:lvl w:ilvl="0" w:tplc="9F0E7C2A">
      <w:start w:val="40"/>
      <w:numFmt w:val="bullet"/>
      <w:lvlText w:val="-"/>
      <w:lvlJc w:val="left"/>
      <w:pPr>
        <w:ind w:left="720" w:hanging="360"/>
      </w:pPr>
      <w:rPr>
        <w:rFonts w:ascii="Arial MT" w:eastAsia="Times New Roman" w:hAnsi="Arial MT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275CC3"/>
    <w:multiLevelType w:val="hybridMultilevel"/>
    <w:tmpl w:val="FDB475D0"/>
    <w:lvl w:ilvl="0" w:tplc="5CF4895C">
      <w:start w:val="1"/>
      <w:numFmt w:val="bullet"/>
      <w:lvlText w:val="-"/>
      <w:lvlJc w:val="left"/>
      <w:pPr>
        <w:ind w:left="720" w:hanging="360"/>
      </w:pPr>
      <w:rPr>
        <w:rFonts w:ascii="Arial MT" w:eastAsia="Times New Roman" w:hAnsi="Arial MT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269898"/>
    <w:multiLevelType w:val="hybridMultilevel"/>
    <w:tmpl w:val="FFFFFFFF"/>
    <w:lvl w:ilvl="0" w:tplc="43A234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8BA9D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4C4A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F062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4A0C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DA28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1A68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FC62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DA0E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5B0D91"/>
    <w:multiLevelType w:val="hybridMultilevel"/>
    <w:tmpl w:val="AAB8FAE2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 MT" w:eastAsia="Times New Roman" w:hAnsi="Arial MT" w:cs="Times New Roman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B00680"/>
    <w:multiLevelType w:val="hybridMultilevel"/>
    <w:tmpl w:val="88827EE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86F7CA"/>
    <w:multiLevelType w:val="hybridMultilevel"/>
    <w:tmpl w:val="64CAEEB2"/>
    <w:lvl w:ilvl="0" w:tplc="A5C4F2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DB8C23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CA93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F22C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467A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1AA1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52E0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489D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521C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9406D1"/>
    <w:multiLevelType w:val="hybridMultilevel"/>
    <w:tmpl w:val="54D6FB80"/>
    <w:lvl w:ilvl="0" w:tplc="A5C4F2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987D48"/>
    <w:multiLevelType w:val="hybridMultilevel"/>
    <w:tmpl w:val="71C040B8"/>
    <w:lvl w:ilvl="0" w:tplc="D998290E">
      <w:start w:val="7"/>
      <w:numFmt w:val="bullet"/>
      <w:lvlText w:val="-"/>
      <w:lvlJc w:val="left"/>
      <w:pPr>
        <w:ind w:left="720" w:hanging="360"/>
      </w:pPr>
      <w:rPr>
        <w:rFonts w:ascii="Arial MT" w:eastAsia="Times New Roman" w:hAnsi="Arial MT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184108"/>
    <w:multiLevelType w:val="hybridMultilevel"/>
    <w:tmpl w:val="5C6E5360"/>
    <w:lvl w:ilvl="0" w:tplc="80BAE510">
      <w:start w:val="40"/>
      <w:numFmt w:val="bullet"/>
      <w:lvlText w:val="-"/>
      <w:lvlJc w:val="left"/>
      <w:pPr>
        <w:ind w:left="720" w:hanging="360"/>
      </w:pPr>
      <w:rPr>
        <w:rFonts w:ascii="Arial MT" w:eastAsia="Times New Roman" w:hAnsi="Arial MT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87551D"/>
    <w:multiLevelType w:val="hybridMultilevel"/>
    <w:tmpl w:val="87880A9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7E59EE"/>
    <w:multiLevelType w:val="hybridMultilevel"/>
    <w:tmpl w:val="ADECC10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D85BA5"/>
    <w:multiLevelType w:val="hybridMultilevel"/>
    <w:tmpl w:val="DCE287FA"/>
    <w:lvl w:ilvl="0" w:tplc="7DAA713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6D1157"/>
    <w:multiLevelType w:val="hybridMultilevel"/>
    <w:tmpl w:val="3E9445B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4D00B5C"/>
    <w:multiLevelType w:val="hybridMultilevel"/>
    <w:tmpl w:val="417EE752"/>
    <w:lvl w:ilvl="0" w:tplc="219CB9CC">
      <w:start w:val="40"/>
      <w:numFmt w:val="bullet"/>
      <w:lvlText w:val="-"/>
      <w:lvlJc w:val="left"/>
      <w:pPr>
        <w:ind w:left="720" w:hanging="360"/>
      </w:pPr>
      <w:rPr>
        <w:rFonts w:ascii="Arial MT" w:eastAsia="Times New Roman" w:hAnsi="Arial MT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A86B5A"/>
    <w:multiLevelType w:val="hybridMultilevel"/>
    <w:tmpl w:val="708AB9F0"/>
    <w:lvl w:ilvl="0" w:tplc="59266A0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18AF2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B4CB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1477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48F6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B242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2AAA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EE2F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FCE3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F91FC3"/>
    <w:multiLevelType w:val="hybridMultilevel"/>
    <w:tmpl w:val="AB74F3CC"/>
    <w:lvl w:ilvl="0" w:tplc="C5E2F800">
      <w:start w:val="2"/>
      <w:numFmt w:val="bullet"/>
      <w:lvlText w:val="-"/>
      <w:lvlJc w:val="left"/>
      <w:pPr>
        <w:ind w:left="720" w:hanging="360"/>
      </w:pPr>
      <w:rPr>
        <w:rFonts w:ascii="Arial MT" w:eastAsia="Times New Roman" w:hAnsi="Arial MT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C4F2E7C"/>
    <w:multiLevelType w:val="hybridMultilevel"/>
    <w:tmpl w:val="FFFFFFFF"/>
    <w:lvl w:ilvl="0" w:tplc="E53EF8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6652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B4D0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7E53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8CBE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008D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BCBF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D8AD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5816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976A4B"/>
    <w:multiLevelType w:val="hybridMultilevel"/>
    <w:tmpl w:val="D21C32B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F771DD6"/>
    <w:multiLevelType w:val="hybridMultilevel"/>
    <w:tmpl w:val="63FE87E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F842739"/>
    <w:multiLevelType w:val="hybridMultilevel"/>
    <w:tmpl w:val="F04AF3DE"/>
    <w:lvl w:ilvl="0" w:tplc="0C0A0015">
      <w:start w:val="1"/>
      <w:numFmt w:val="upp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07C323A"/>
    <w:multiLevelType w:val="hybridMultilevel"/>
    <w:tmpl w:val="87AC4B3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11D5B6E"/>
    <w:multiLevelType w:val="hybridMultilevel"/>
    <w:tmpl w:val="2786AF22"/>
    <w:lvl w:ilvl="0" w:tplc="D192823E">
      <w:start w:val="2"/>
      <w:numFmt w:val="bullet"/>
      <w:lvlText w:val="-"/>
      <w:lvlJc w:val="left"/>
      <w:pPr>
        <w:ind w:left="720" w:hanging="360"/>
      </w:pPr>
      <w:rPr>
        <w:rFonts w:ascii="Arial MT" w:eastAsia="Times New Roman" w:hAnsi="Arial MT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017BB5"/>
    <w:multiLevelType w:val="hybridMultilevel"/>
    <w:tmpl w:val="1B90A4B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F805F2F"/>
    <w:multiLevelType w:val="hybridMultilevel"/>
    <w:tmpl w:val="FFFFFFFF"/>
    <w:lvl w:ilvl="0" w:tplc="E51CE5CC">
      <w:start w:val="1"/>
      <w:numFmt w:val="decimal"/>
      <w:lvlText w:val="%1."/>
      <w:lvlJc w:val="left"/>
      <w:pPr>
        <w:ind w:left="720" w:hanging="360"/>
      </w:pPr>
    </w:lvl>
    <w:lvl w:ilvl="1" w:tplc="4A26E9FC">
      <w:start w:val="1"/>
      <w:numFmt w:val="lowerLetter"/>
      <w:lvlText w:val="%2."/>
      <w:lvlJc w:val="left"/>
      <w:pPr>
        <w:ind w:left="1440" w:hanging="360"/>
      </w:pPr>
    </w:lvl>
    <w:lvl w:ilvl="2" w:tplc="2B0A6948">
      <w:start w:val="1"/>
      <w:numFmt w:val="lowerRoman"/>
      <w:lvlText w:val="%3."/>
      <w:lvlJc w:val="right"/>
      <w:pPr>
        <w:ind w:left="2160" w:hanging="180"/>
      </w:pPr>
    </w:lvl>
    <w:lvl w:ilvl="3" w:tplc="8FDED512">
      <w:start w:val="1"/>
      <w:numFmt w:val="decimal"/>
      <w:lvlText w:val="%4."/>
      <w:lvlJc w:val="left"/>
      <w:pPr>
        <w:ind w:left="2880" w:hanging="360"/>
      </w:pPr>
    </w:lvl>
    <w:lvl w:ilvl="4" w:tplc="BB4A8A18">
      <w:start w:val="1"/>
      <w:numFmt w:val="lowerLetter"/>
      <w:lvlText w:val="%5."/>
      <w:lvlJc w:val="left"/>
      <w:pPr>
        <w:ind w:left="3600" w:hanging="360"/>
      </w:pPr>
    </w:lvl>
    <w:lvl w:ilvl="5" w:tplc="24BE0B84">
      <w:start w:val="1"/>
      <w:numFmt w:val="lowerRoman"/>
      <w:lvlText w:val="%6."/>
      <w:lvlJc w:val="right"/>
      <w:pPr>
        <w:ind w:left="4320" w:hanging="180"/>
      </w:pPr>
    </w:lvl>
    <w:lvl w:ilvl="6" w:tplc="2E7E2840">
      <w:start w:val="1"/>
      <w:numFmt w:val="decimal"/>
      <w:lvlText w:val="%7."/>
      <w:lvlJc w:val="left"/>
      <w:pPr>
        <w:ind w:left="5040" w:hanging="360"/>
      </w:pPr>
    </w:lvl>
    <w:lvl w:ilvl="7" w:tplc="970C42D0">
      <w:start w:val="1"/>
      <w:numFmt w:val="lowerLetter"/>
      <w:lvlText w:val="%8."/>
      <w:lvlJc w:val="left"/>
      <w:pPr>
        <w:ind w:left="5760" w:hanging="360"/>
      </w:pPr>
    </w:lvl>
    <w:lvl w:ilvl="8" w:tplc="86E09FF0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05CDE18"/>
    <w:multiLevelType w:val="hybridMultilevel"/>
    <w:tmpl w:val="FFFFFFFF"/>
    <w:lvl w:ilvl="0" w:tplc="EA9E2E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80F5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9A0A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2278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262B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081A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621A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FCF7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4035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10926F0"/>
    <w:multiLevelType w:val="hybridMultilevel"/>
    <w:tmpl w:val="C2D87FC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14953DF"/>
    <w:multiLevelType w:val="hybridMultilevel"/>
    <w:tmpl w:val="B058CA4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2185C00"/>
    <w:multiLevelType w:val="hybridMultilevel"/>
    <w:tmpl w:val="696E106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44C69A1"/>
    <w:multiLevelType w:val="hybridMultilevel"/>
    <w:tmpl w:val="87AC4B3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62533EC"/>
    <w:multiLevelType w:val="hybridMultilevel"/>
    <w:tmpl w:val="4D74C3E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8096E51"/>
    <w:multiLevelType w:val="hybridMultilevel"/>
    <w:tmpl w:val="3A368D6A"/>
    <w:lvl w:ilvl="0" w:tplc="C37CFE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FA52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DE3B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82B0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B8DA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288C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F04C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14DA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04F8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84F4459"/>
    <w:multiLevelType w:val="hybridMultilevel"/>
    <w:tmpl w:val="7E0E560A"/>
    <w:lvl w:ilvl="0" w:tplc="4330E214">
      <w:start w:val="1"/>
      <w:numFmt w:val="decimal"/>
      <w:lvlText w:val="%1."/>
      <w:lvlJc w:val="left"/>
      <w:pPr>
        <w:ind w:left="720" w:hanging="360"/>
      </w:pPr>
      <w:rPr>
        <w:rFonts w:ascii="Arial MT" w:hAnsi="Arial MT" w:hint="default"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91ADF01"/>
    <w:multiLevelType w:val="hybridMultilevel"/>
    <w:tmpl w:val="7298CC8A"/>
    <w:lvl w:ilvl="0" w:tplc="5070306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1EAFD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C862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906B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5881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C8E4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B223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8467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009E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D847C82"/>
    <w:multiLevelType w:val="hybridMultilevel"/>
    <w:tmpl w:val="94A4C620"/>
    <w:lvl w:ilvl="0" w:tplc="16F4EACE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166D0B"/>
    <w:multiLevelType w:val="hybridMultilevel"/>
    <w:tmpl w:val="3A8EA748"/>
    <w:lvl w:ilvl="0" w:tplc="59266A0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25012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CA66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F2A3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78CB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98E5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7013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D004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B4C7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0A672C6"/>
    <w:multiLevelType w:val="hybridMultilevel"/>
    <w:tmpl w:val="FFFFFFFF"/>
    <w:lvl w:ilvl="0" w:tplc="559CA15A">
      <w:start w:val="1"/>
      <w:numFmt w:val="bullet"/>
      <w:lvlText w:val="-"/>
      <w:lvlJc w:val="left"/>
      <w:pPr>
        <w:ind w:left="1788" w:hanging="360"/>
      </w:pPr>
      <w:rPr>
        <w:rFonts w:ascii="Aptos" w:hAnsi="Aptos" w:hint="default"/>
      </w:rPr>
    </w:lvl>
    <w:lvl w:ilvl="1" w:tplc="92126804">
      <w:start w:val="1"/>
      <w:numFmt w:val="bullet"/>
      <w:lvlText w:val="o"/>
      <w:lvlJc w:val="left"/>
      <w:pPr>
        <w:ind w:left="2508" w:hanging="360"/>
      </w:pPr>
      <w:rPr>
        <w:rFonts w:ascii="Courier New" w:hAnsi="Courier New" w:hint="default"/>
      </w:rPr>
    </w:lvl>
    <w:lvl w:ilvl="2" w:tplc="CB82F3EC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507E5BBC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9476DC24">
      <w:start w:val="1"/>
      <w:numFmt w:val="bullet"/>
      <w:lvlText w:val="o"/>
      <w:lvlJc w:val="left"/>
      <w:pPr>
        <w:ind w:left="4668" w:hanging="360"/>
      </w:pPr>
      <w:rPr>
        <w:rFonts w:ascii="Courier New" w:hAnsi="Courier New" w:hint="default"/>
      </w:rPr>
    </w:lvl>
    <w:lvl w:ilvl="5" w:tplc="12C6B528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562E88BE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553AED56">
      <w:start w:val="1"/>
      <w:numFmt w:val="bullet"/>
      <w:lvlText w:val="o"/>
      <w:lvlJc w:val="left"/>
      <w:pPr>
        <w:ind w:left="6828" w:hanging="360"/>
      </w:pPr>
      <w:rPr>
        <w:rFonts w:ascii="Courier New" w:hAnsi="Courier New" w:hint="default"/>
      </w:rPr>
    </w:lvl>
    <w:lvl w:ilvl="8" w:tplc="B5E80F46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41" w15:restartNumberingAfterBreak="0">
    <w:nsid w:val="51C4133B"/>
    <w:multiLevelType w:val="hybridMultilevel"/>
    <w:tmpl w:val="CB4E18F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35E0C18"/>
    <w:multiLevelType w:val="hybridMultilevel"/>
    <w:tmpl w:val="70ACF2F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512E6A0"/>
    <w:multiLevelType w:val="hybridMultilevel"/>
    <w:tmpl w:val="D12E8570"/>
    <w:lvl w:ilvl="0" w:tplc="90C0A3D2">
      <w:start w:val="1"/>
      <w:numFmt w:val="decimal"/>
      <w:lvlText w:val="%1."/>
      <w:lvlJc w:val="left"/>
      <w:pPr>
        <w:ind w:left="720" w:hanging="360"/>
      </w:pPr>
      <w:rPr>
        <w:rFonts w:ascii="Arial MT" w:eastAsia="Times New Roman" w:hAnsi="Arial MT" w:cs="Times New Roman"/>
      </w:rPr>
    </w:lvl>
    <w:lvl w:ilvl="1" w:tplc="2376AA9E">
      <w:start w:val="1"/>
      <w:numFmt w:val="lowerLetter"/>
      <w:lvlText w:val="%2."/>
      <w:lvlJc w:val="left"/>
      <w:pPr>
        <w:ind w:left="1440" w:hanging="360"/>
      </w:pPr>
    </w:lvl>
    <w:lvl w:ilvl="2" w:tplc="FF0C172A">
      <w:start w:val="1"/>
      <w:numFmt w:val="lowerRoman"/>
      <w:lvlText w:val="%3."/>
      <w:lvlJc w:val="right"/>
      <w:pPr>
        <w:ind w:left="2160" w:hanging="180"/>
      </w:pPr>
    </w:lvl>
    <w:lvl w:ilvl="3" w:tplc="24FC44C0">
      <w:start w:val="1"/>
      <w:numFmt w:val="decimal"/>
      <w:lvlText w:val="%4."/>
      <w:lvlJc w:val="left"/>
      <w:pPr>
        <w:ind w:left="2880" w:hanging="360"/>
      </w:pPr>
    </w:lvl>
    <w:lvl w:ilvl="4" w:tplc="D7CE7486">
      <w:start w:val="1"/>
      <w:numFmt w:val="lowerLetter"/>
      <w:lvlText w:val="%5."/>
      <w:lvlJc w:val="left"/>
      <w:pPr>
        <w:ind w:left="3600" w:hanging="360"/>
      </w:pPr>
    </w:lvl>
    <w:lvl w:ilvl="5" w:tplc="C19E7C20">
      <w:start w:val="1"/>
      <w:numFmt w:val="lowerRoman"/>
      <w:lvlText w:val="%6."/>
      <w:lvlJc w:val="right"/>
      <w:pPr>
        <w:ind w:left="4320" w:hanging="180"/>
      </w:pPr>
    </w:lvl>
    <w:lvl w:ilvl="6" w:tplc="3C061234">
      <w:start w:val="1"/>
      <w:numFmt w:val="decimal"/>
      <w:lvlText w:val="%7."/>
      <w:lvlJc w:val="left"/>
      <w:pPr>
        <w:ind w:left="5040" w:hanging="360"/>
      </w:pPr>
    </w:lvl>
    <w:lvl w:ilvl="7" w:tplc="BE80E846">
      <w:start w:val="1"/>
      <w:numFmt w:val="lowerLetter"/>
      <w:lvlText w:val="%8."/>
      <w:lvlJc w:val="left"/>
      <w:pPr>
        <w:ind w:left="5760" w:hanging="360"/>
      </w:pPr>
    </w:lvl>
    <w:lvl w:ilvl="8" w:tplc="5F28E86C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8172AC5"/>
    <w:multiLevelType w:val="hybridMultilevel"/>
    <w:tmpl w:val="328C79D6"/>
    <w:lvl w:ilvl="0" w:tplc="EE18B1FA">
      <w:start w:val="1"/>
      <w:numFmt w:val="bullet"/>
      <w:lvlText w:val="-"/>
      <w:lvlJc w:val="left"/>
      <w:pPr>
        <w:ind w:left="720" w:hanging="360"/>
      </w:pPr>
      <w:rPr>
        <w:rFonts w:ascii="Arial MT" w:eastAsia="Times New Roman" w:hAnsi="Arial MT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83BF9C6"/>
    <w:multiLevelType w:val="hybridMultilevel"/>
    <w:tmpl w:val="FFFFFFFF"/>
    <w:lvl w:ilvl="0" w:tplc="17C8B7B4">
      <w:start w:val="1"/>
      <w:numFmt w:val="decimal"/>
      <w:lvlText w:val="%1."/>
      <w:lvlJc w:val="left"/>
      <w:pPr>
        <w:ind w:left="720" w:hanging="360"/>
      </w:pPr>
    </w:lvl>
    <w:lvl w:ilvl="1" w:tplc="1E1ED902">
      <w:start w:val="1"/>
      <w:numFmt w:val="lowerLetter"/>
      <w:lvlText w:val="%2."/>
      <w:lvlJc w:val="left"/>
      <w:pPr>
        <w:ind w:left="1440" w:hanging="360"/>
      </w:pPr>
    </w:lvl>
    <w:lvl w:ilvl="2" w:tplc="A3903F80">
      <w:start w:val="1"/>
      <w:numFmt w:val="lowerRoman"/>
      <w:lvlText w:val="%3."/>
      <w:lvlJc w:val="right"/>
      <w:pPr>
        <w:ind w:left="2160" w:hanging="180"/>
      </w:pPr>
    </w:lvl>
    <w:lvl w:ilvl="3" w:tplc="7AD6D17E">
      <w:start w:val="1"/>
      <w:numFmt w:val="decimal"/>
      <w:lvlText w:val="%4."/>
      <w:lvlJc w:val="left"/>
      <w:pPr>
        <w:ind w:left="2880" w:hanging="360"/>
      </w:pPr>
    </w:lvl>
    <w:lvl w:ilvl="4" w:tplc="841EF49E">
      <w:start w:val="1"/>
      <w:numFmt w:val="lowerLetter"/>
      <w:lvlText w:val="%5."/>
      <w:lvlJc w:val="left"/>
      <w:pPr>
        <w:ind w:left="3600" w:hanging="360"/>
      </w:pPr>
    </w:lvl>
    <w:lvl w:ilvl="5" w:tplc="0DD4FBA4">
      <w:start w:val="1"/>
      <w:numFmt w:val="lowerRoman"/>
      <w:lvlText w:val="%6."/>
      <w:lvlJc w:val="right"/>
      <w:pPr>
        <w:ind w:left="4320" w:hanging="180"/>
      </w:pPr>
    </w:lvl>
    <w:lvl w:ilvl="6" w:tplc="4E3E32C0">
      <w:start w:val="1"/>
      <w:numFmt w:val="decimal"/>
      <w:lvlText w:val="%7."/>
      <w:lvlJc w:val="left"/>
      <w:pPr>
        <w:ind w:left="5040" w:hanging="360"/>
      </w:pPr>
    </w:lvl>
    <w:lvl w:ilvl="7" w:tplc="7792B8C2">
      <w:start w:val="1"/>
      <w:numFmt w:val="lowerLetter"/>
      <w:lvlText w:val="%8."/>
      <w:lvlJc w:val="left"/>
      <w:pPr>
        <w:ind w:left="5760" w:hanging="360"/>
      </w:pPr>
    </w:lvl>
    <w:lvl w:ilvl="8" w:tplc="950ED376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9502A48"/>
    <w:multiLevelType w:val="hybridMultilevel"/>
    <w:tmpl w:val="08806FE0"/>
    <w:lvl w:ilvl="0" w:tplc="BE9C0FAE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A246123"/>
    <w:multiLevelType w:val="hybridMultilevel"/>
    <w:tmpl w:val="6A1E66BC"/>
    <w:lvl w:ilvl="0" w:tplc="59266A0C">
      <w:start w:val="1"/>
      <w:numFmt w:val="bullet"/>
      <w:lvlText w:val=""/>
      <w:lvlJc w:val="left"/>
      <w:pPr>
        <w:ind w:left="1788" w:hanging="360"/>
      </w:pPr>
      <w:rPr>
        <w:rFonts w:ascii="Symbol" w:hAnsi="Symbol" w:hint="default"/>
      </w:rPr>
    </w:lvl>
    <w:lvl w:ilvl="1" w:tplc="92126804">
      <w:start w:val="1"/>
      <w:numFmt w:val="bullet"/>
      <w:lvlText w:val="o"/>
      <w:lvlJc w:val="left"/>
      <w:pPr>
        <w:ind w:left="2508" w:hanging="360"/>
      </w:pPr>
      <w:rPr>
        <w:rFonts w:ascii="Courier New" w:hAnsi="Courier New" w:hint="default"/>
      </w:rPr>
    </w:lvl>
    <w:lvl w:ilvl="2" w:tplc="CB82F3EC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507E5BBC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9476DC24">
      <w:start w:val="1"/>
      <w:numFmt w:val="bullet"/>
      <w:lvlText w:val="o"/>
      <w:lvlJc w:val="left"/>
      <w:pPr>
        <w:ind w:left="4668" w:hanging="360"/>
      </w:pPr>
      <w:rPr>
        <w:rFonts w:ascii="Courier New" w:hAnsi="Courier New" w:hint="default"/>
      </w:rPr>
    </w:lvl>
    <w:lvl w:ilvl="5" w:tplc="12C6B528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562E88BE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553AED56">
      <w:start w:val="1"/>
      <w:numFmt w:val="bullet"/>
      <w:lvlText w:val="o"/>
      <w:lvlJc w:val="left"/>
      <w:pPr>
        <w:ind w:left="6828" w:hanging="360"/>
      </w:pPr>
      <w:rPr>
        <w:rFonts w:ascii="Courier New" w:hAnsi="Courier New" w:hint="default"/>
      </w:rPr>
    </w:lvl>
    <w:lvl w:ilvl="8" w:tplc="B5E80F46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48" w15:restartNumberingAfterBreak="0">
    <w:nsid w:val="5D166A00"/>
    <w:multiLevelType w:val="hybridMultilevel"/>
    <w:tmpl w:val="A26C8210"/>
    <w:lvl w:ilvl="0" w:tplc="44700D6E">
      <w:start w:val="1"/>
      <w:numFmt w:val="bullet"/>
      <w:lvlText w:val="-"/>
      <w:lvlJc w:val="left"/>
      <w:pPr>
        <w:ind w:left="720" w:hanging="360"/>
      </w:pPr>
      <w:rPr>
        <w:rFonts w:ascii="Arial MT" w:eastAsia="Times New Roman" w:hAnsi="Arial MT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D26353A"/>
    <w:multiLevelType w:val="hybridMultilevel"/>
    <w:tmpl w:val="C8F05D30"/>
    <w:lvl w:ilvl="0" w:tplc="8F52E20E">
      <w:start w:val="9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DC33ABC"/>
    <w:multiLevelType w:val="hybridMultilevel"/>
    <w:tmpl w:val="C7CC5A9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3F1CFEB"/>
    <w:multiLevelType w:val="hybridMultilevel"/>
    <w:tmpl w:val="126AAE7E"/>
    <w:lvl w:ilvl="0" w:tplc="86C470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20A71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7C83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C878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8463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023D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8E47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1838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E89E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7EC5B5E"/>
    <w:multiLevelType w:val="hybridMultilevel"/>
    <w:tmpl w:val="C8805624"/>
    <w:lvl w:ilvl="0" w:tplc="FDDA50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9E12A8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9213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68C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A241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FE52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38E8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0811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E4E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8B0388B"/>
    <w:multiLevelType w:val="hybridMultilevel"/>
    <w:tmpl w:val="FFFFFFFF"/>
    <w:lvl w:ilvl="0" w:tplc="7FDA3CD4">
      <w:start w:val="1"/>
      <w:numFmt w:val="lowerLetter"/>
      <w:lvlText w:val="%1)"/>
      <w:lvlJc w:val="left"/>
      <w:pPr>
        <w:ind w:left="720" w:hanging="360"/>
      </w:pPr>
    </w:lvl>
    <w:lvl w:ilvl="1" w:tplc="F49EEA3C">
      <w:start w:val="1"/>
      <w:numFmt w:val="lowerLetter"/>
      <w:lvlText w:val="%2."/>
      <w:lvlJc w:val="left"/>
      <w:pPr>
        <w:ind w:left="1440" w:hanging="360"/>
      </w:pPr>
    </w:lvl>
    <w:lvl w:ilvl="2" w:tplc="C1846EF2">
      <w:start w:val="1"/>
      <w:numFmt w:val="lowerRoman"/>
      <w:lvlText w:val="%3."/>
      <w:lvlJc w:val="right"/>
      <w:pPr>
        <w:ind w:left="2160" w:hanging="180"/>
      </w:pPr>
    </w:lvl>
    <w:lvl w:ilvl="3" w:tplc="A6C2017E">
      <w:start w:val="1"/>
      <w:numFmt w:val="decimal"/>
      <w:lvlText w:val="%4."/>
      <w:lvlJc w:val="left"/>
      <w:pPr>
        <w:ind w:left="2880" w:hanging="360"/>
      </w:pPr>
    </w:lvl>
    <w:lvl w:ilvl="4" w:tplc="9DCE6686">
      <w:start w:val="1"/>
      <w:numFmt w:val="lowerLetter"/>
      <w:lvlText w:val="%5."/>
      <w:lvlJc w:val="left"/>
      <w:pPr>
        <w:ind w:left="3600" w:hanging="360"/>
      </w:pPr>
    </w:lvl>
    <w:lvl w:ilvl="5" w:tplc="8800CDE2">
      <w:start w:val="1"/>
      <w:numFmt w:val="lowerRoman"/>
      <w:lvlText w:val="%6."/>
      <w:lvlJc w:val="right"/>
      <w:pPr>
        <w:ind w:left="4320" w:hanging="180"/>
      </w:pPr>
    </w:lvl>
    <w:lvl w:ilvl="6" w:tplc="F678FD94">
      <w:start w:val="1"/>
      <w:numFmt w:val="decimal"/>
      <w:lvlText w:val="%7."/>
      <w:lvlJc w:val="left"/>
      <w:pPr>
        <w:ind w:left="5040" w:hanging="360"/>
      </w:pPr>
    </w:lvl>
    <w:lvl w:ilvl="7" w:tplc="C6146774">
      <w:start w:val="1"/>
      <w:numFmt w:val="lowerLetter"/>
      <w:lvlText w:val="%8."/>
      <w:lvlJc w:val="left"/>
      <w:pPr>
        <w:ind w:left="5760" w:hanging="360"/>
      </w:pPr>
    </w:lvl>
    <w:lvl w:ilvl="8" w:tplc="6438321E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96C19A5"/>
    <w:multiLevelType w:val="hybridMultilevel"/>
    <w:tmpl w:val="EDB27F6C"/>
    <w:lvl w:ilvl="0" w:tplc="59266A0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9CD38FB"/>
    <w:multiLevelType w:val="hybridMultilevel"/>
    <w:tmpl w:val="5E9CF1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D3FA373"/>
    <w:multiLevelType w:val="hybridMultilevel"/>
    <w:tmpl w:val="FFFFFFFF"/>
    <w:lvl w:ilvl="0" w:tplc="BC10287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A008BB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A471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0A0A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EA84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70DF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66C3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308F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B477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E6900DE"/>
    <w:multiLevelType w:val="hybridMultilevel"/>
    <w:tmpl w:val="DBECAE42"/>
    <w:lvl w:ilvl="0" w:tplc="59266A0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EB42F53"/>
    <w:multiLevelType w:val="hybridMultilevel"/>
    <w:tmpl w:val="68F88A5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FEC6D6A"/>
    <w:multiLevelType w:val="hybridMultilevel"/>
    <w:tmpl w:val="830E5642"/>
    <w:lvl w:ilvl="0" w:tplc="9FE6CBE0">
      <w:start w:val="6"/>
      <w:numFmt w:val="bullet"/>
      <w:lvlText w:val=""/>
      <w:lvlJc w:val="left"/>
      <w:pPr>
        <w:ind w:left="720" w:hanging="360"/>
      </w:pPr>
      <w:rPr>
        <w:rFonts w:ascii="Monotype Sorts" w:hAnsi="Monotype Sorts" w:hint="default"/>
        <w:b/>
        <w:sz w:val="4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1993F81"/>
    <w:multiLevelType w:val="hybridMultilevel"/>
    <w:tmpl w:val="B00669D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31E44B2"/>
    <w:multiLevelType w:val="hybridMultilevel"/>
    <w:tmpl w:val="44FA7C96"/>
    <w:lvl w:ilvl="0" w:tplc="59266A0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88D60D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D6B4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8AA1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E3D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1838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82A8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9C5D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D0C6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4374233"/>
    <w:multiLevelType w:val="hybridMultilevel"/>
    <w:tmpl w:val="FFFFFFFF"/>
    <w:lvl w:ilvl="0" w:tplc="7A5C91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25012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CA66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F2A3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78CB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98E5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7013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D004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B4C7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7900FD8"/>
    <w:multiLevelType w:val="hybridMultilevel"/>
    <w:tmpl w:val="2486A97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B3733D5"/>
    <w:multiLevelType w:val="hybridMultilevel"/>
    <w:tmpl w:val="D7567B8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3118835">
    <w:abstractNumId w:val="52"/>
  </w:num>
  <w:num w:numId="2" w16cid:durableId="2094155253">
    <w:abstractNumId w:val="35"/>
  </w:num>
  <w:num w:numId="3" w16cid:durableId="697777554">
    <w:abstractNumId w:val="43"/>
  </w:num>
  <w:num w:numId="4" w16cid:durableId="1740980260">
    <w:abstractNumId w:val="1"/>
  </w:num>
  <w:num w:numId="5" w16cid:durableId="1644650765">
    <w:abstractNumId w:val="51"/>
  </w:num>
  <w:num w:numId="6" w16cid:durableId="1029259710">
    <w:abstractNumId w:val="37"/>
  </w:num>
  <w:num w:numId="7" w16cid:durableId="1855145600">
    <w:abstractNumId w:val="2"/>
  </w:num>
  <w:num w:numId="8" w16cid:durableId="1755855482">
    <w:abstractNumId w:val="10"/>
  </w:num>
  <w:num w:numId="9" w16cid:durableId="300040160">
    <w:abstractNumId w:val="3"/>
  </w:num>
  <w:num w:numId="10" w16cid:durableId="1618369336">
    <w:abstractNumId w:val="0"/>
  </w:num>
  <w:num w:numId="11" w16cid:durableId="758218130">
    <w:abstractNumId w:val="7"/>
  </w:num>
  <w:num w:numId="12" w16cid:durableId="2092238458">
    <w:abstractNumId w:val="56"/>
  </w:num>
  <w:num w:numId="13" w16cid:durableId="1625696660">
    <w:abstractNumId w:val="29"/>
  </w:num>
  <w:num w:numId="14" w16cid:durableId="830482321">
    <w:abstractNumId w:val="62"/>
  </w:num>
  <w:num w:numId="15" w16cid:durableId="868684882">
    <w:abstractNumId w:val="21"/>
  </w:num>
  <w:num w:numId="16" w16cid:durableId="733091264">
    <w:abstractNumId w:val="61"/>
  </w:num>
  <w:num w:numId="17" w16cid:durableId="238711093">
    <w:abstractNumId w:val="4"/>
  </w:num>
  <w:num w:numId="18" w16cid:durableId="74405646">
    <w:abstractNumId w:val="45"/>
  </w:num>
  <w:num w:numId="19" w16cid:durableId="1130711479">
    <w:abstractNumId w:val="40"/>
  </w:num>
  <w:num w:numId="20" w16cid:durableId="2059621447">
    <w:abstractNumId w:val="53"/>
  </w:num>
  <w:num w:numId="21" w16cid:durableId="972566026">
    <w:abstractNumId w:val="28"/>
  </w:num>
  <w:num w:numId="22" w16cid:durableId="625236824">
    <w:abstractNumId w:val="38"/>
  </w:num>
  <w:num w:numId="23" w16cid:durableId="1218978444">
    <w:abstractNumId w:val="46"/>
  </w:num>
  <w:num w:numId="24" w16cid:durableId="1762212851">
    <w:abstractNumId w:val="49"/>
  </w:num>
  <w:num w:numId="25" w16cid:durableId="1574196372">
    <w:abstractNumId w:val="34"/>
  </w:num>
  <w:num w:numId="26" w16cid:durableId="929503404">
    <w:abstractNumId w:val="31"/>
  </w:num>
  <w:num w:numId="27" w16cid:durableId="1485507306">
    <w:abstractNumId w:val="14"/>
  </w:num>
  <w:num w:numId="28" w16cid:durableId="1771046780">
    <w:abstractNumId w:val="9"/>
  </w:num>
  <w:num w:numId="29" w16cid:durableId="1139614144">
    <w:abstractNumId w:val="5"/>
  </w:num>
  <w:num w:numId="30" w16cid:durableId="308826974">
    <w:abstractNumId w:val="13"/>
  </w:num>
  <w:num w:numId="31" w16cid:durableId="2136098349">
    <w:abstractNumId w:val="18"/>
  </w:num>
  <w:num w:numId="32" w16cid:durableId="163664506">
    <w:abstractNumId w:val="42"/>
  </w:num>
  <w:num w:numId="33" w16cid:durableId="2003897222">
    <w:abstractNumId w:val="41"/>
  </w:num>
  <w:num w:numId="34" w16cid:durableId="1028721017">
    <w:abstractNumId w:val="30"/>
  </w:num>
  <w:num w:numId="35" w16cid:durableId="1262689026">
    <w:abstractNumId w:val="22"/>
  </w:num>
  <w:num w:numId="36" w16cid:durableId="483548196">
    <w:abstractNumId w:val="23"/>
  </w:num>
  <w:num w:numId="37" w16cid:durableId="2019959474">
    <w:abstractNumId w:val="44"/>
  </w:num>
  <w:num w:numId="38" w16cid:durableId="1416633788">
    <w:abstractNumId w:val="27"/>
  </w:num>
  <w:num w:numId="39" w16cid:durableId="1484616377">
    <w:abstractNumId w:val="48"/>
  </w:num>
  <w:num w:numId="40" w16cid:durableId="1292132169">
    <w:abstractNumId w:val="6"/>
  </w:num>
  <w:num w:numId="41" w16cid:durableId="1286155106">
    <w:abstractNumId w:val="12"/>
  </w:num>
  <w:num w:numId="42" w16cid:durableId="118962608">
    <w:abstractNumId w:val="50"/>
  </w:num>
  <w:num w:numId="43" w16cid:durableId="1352879191">
    <w:abstractNumId w:val="26"/>
  </w:num>
  <w:num w:numId="44" w16cid:durableId="811603904">
    <w:abstractNumId w:val="20"/>
  </w:num>
  <w:num w:numId="45" w16cid:durableId="747264730">
    <w:abstractNumId w:val="15"/>
  </w:num>
  <w:num w:numId="46" w16cid:durableId="858080873">
    <w:abstractNumId w:val="60"/>
  </w:num>
  <w:num w:numId="47" w16cid:durableId="786314740">
    <w:abstractNumId w:val="58"/>
  </w:num>
  <w:num w:numId="48" w16cid:durableId="784933345">
    <w:abstractNumId w:val="64"/>
  </w:num>
  <w:num w:numId="49" w16cid:durableId="283586363">
    <w:abstractNumId w:val="17"/>
  </w:num>
  <w:num w:numId="50" w16cid:durableId="717123295">
    <w:abstractNumId w:val="32"/>
  </w:num>
  <w:num w:numId="51" w16cid:durableId="702903351">
    <w:abstractNumId w:val="36"/>
  </w:num>
  <w:num w:numId="52" w16cid:durableId="84159794">
    <w:abstractNumId w:val="24"/>
  </w:num>
  <w:num w:numId="53" w16cid:durableId="1479877605">
    <w:abstractNumId w:val="55"/>
  </w:num>
  <w:num w:numId="54" w16cid:durableId="210073194">
    <w:abstractNumId w:val="25"/>
  </w:num>
  <w:num w:numId="55" w16cid:durableId="870991460">
    <w:abstractNumId w:val="33"/>
  </w:num>
  <w:num w:numId="56" w16cid:durableId="707490082">
    <w:abstractNumId w:val="59"/>
  </w:num>
  <w:num w:numId="57" w16cid:durableId="1766801239">
    <w:abstractNumId w:val="8"/>
  </w:num>
  <w:num w:numId="58" w16cid:durableId="2020156162">
    <w:abstractNumId w:val="54"/>
  </w:num>
  <w:num w:numId="59" w16cid:durableId="663093789">
    <w:abstractNumId w:val="47"/>
  </w:num>
  <w:num w:numId="60" w16cid:durableId="1907840474">
    <w:abstractNumId w:val="39"/>
  </w:num>
  <w:num w:numId="61" w16cid:durableId="229851999">
    <w:abstractNumId w:val="57"/>
  </w:num>
  <w:num w:numId="62" w16cid:durableId="2033221521">
    <w:abstractNumId w:val="19"/>
  </w:num>
  <w:num w:numId="63" w16cid:durableId="1365522822">
    <w:abstractNumId w:val="11"/>
  </w:num>
  <w:num w:numId="64" w16cid:durableId="275605989">
    <w:abstractNumId w:val="16"/>
  </w:num>
  <w:num w:numId="65" w16cid:durableId="135342696">
    <w:abstractNumId w:val="63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041"/>
    <w:rsid w:val="00003542"/>
    <w:rsid w:val="0000531B"/>
    <w:rsid w:val="0000541D"/>
    <w:rsid w:val="0000775F"/>
    <w:rsid w:val="00010FF6"/>
    <w:rsid w:val="000113AA"/>
    <w:rsid w:val="00011F0B"/>
    <w:rsid w:val="000162C1"/>
    <w:rsid w:val="00021C6F"/>
    <w:rsid w:val="00023EF5"/>
    <w:rsid w:val="0003363D"/>
    <w:rsid w:val="00040181"/>
    <w:rsid w:val="00040256"/>
    <w:rsid w:val="00045517"/>
    <w:rsid w:val="00045532"/>
    <w:rsid w:val="000516C6"/>
    <w:rsid w:val="000522F4"/>
    <w:rsid w:val="00054608"/>
    <w:rsid w:val="000563EC"/>
    <w:rsid w:val="00061069"/>
    <w:rsid w:val="00065E66"/>
    <w:rsid w:val="00066B56"/>
    <w:rsid w:val="00072A77"/>
    <w:rsid w:val="0007739C"/>
    <w:rsid w:val="000829FF"/>
    <w:rsid w:val="00092836"/>
    <w:rsid w:val="000940E3"/>
    <w:rsid w:val="000960AE"/>
    <w:rsid w:val="000A0D21"/>
    <w:rsid w:val="000A325C"/>
    <w:rsid w:val="000A3949"/>
    <w:rsid w:val="000AC1B3"/>
    <w:rsid w:val="000B1489"/>
    <w:rsid w:val="000B1DA2"/>
    <w:rsid w:val="000B3AA9"/>
    <w:rsid w:val="000B3FD4"/>
    <w:rsid w:val="000B4B91"/>
    <w:rsid w:val="000B5A8A"/>
    <w:rsid w:val="000C1DD1"/>
    <w:rsid w:val="000C29ED"/>
    <w:rsid w:val="000C5D51"/>
    <w:rsid w:val="000D0112"/>
    <w:rsid w:val="000D144A"/>
    <w:rsid w:val="000D22C9"/>
    <w:rsid w:val="000D5C64"/>
    <w:rsid w:val="000E0E64"/>
    <w:rsid w:val="000E2E93"/>
    <w:rsid w:val="000F6487"/>
    <w:rsid w:val="000F7D28"/>
    <w:rsid w:val="001013A2"/>
    <w:rsid w:val="00104643"/>
    <w:rsid w:val="00112D1C"/>
    <w:rsid w:val="00117C84"/>
    <w:rsid w:val="00122C15"/>
    <w:rsid w:val="00123119"/>
    <w:rsid w:val="00130268"/>
    <w:rsid w:val="001305C4"/>
    <w:rsid w:val="00130ABE"/>
    <w:rsid w:val="00136B99"/>
    <w:rsid w:val="0014523E"/>
    <w:rsid w:val="00146A37"/>
    <w:rsid w:val="00147C3D"/>
    <w:rsid w:val="00147D6F"/>
    <w:rsid w:val="00152BEB"/>
    <w:rsid w:val="00154892"/>
    <w:rsid w:val="001556E4"/>
    <w:rsid w:val="001605EF"/>
    <w:rsid w:val="0016251A"/>
    <w:rsid w:val="00162A24"/>
    <w:rsid w:val="00162D01"/>
    <w:rsid w:val="00167376"/>
    <w:rsid w:val="00172FEF"/>
    <w:rsid w:val="00173C7D"/>
    <w:rsid w:val="00176C6D"/>
    <w:rsid w:val="0018043E"/>
    <w:rsid w:val="00181C89"/>
    <w:rsid w:val="00182E6E"/>
    <w:rsid w:val="00183AEE"/>
    <w:rsid w:val="00187EB9"/>
    <w:rsid w:val="00191FBA"/>
    <w:rsid w:val="0019323D"/>
    <w:rsid w:val="001A0020"/>
    <w:rsid w:val="001A0A5A"/>
    <w:rsid w:val="001A0EF3"/>
    <w:rsid w:val="001A12F1"/>
    <w:rsid w:val="001A2DF2"/>
    <w:rsid w:val="001A6A61"/>
    <w:rsid w:val="001B05B1"/>
    <w:rsid w:val="001B2AFB"/>
    <w:rsid w:val="001B4088"/>
    <w:rsid w:val="001B7D94"/>
    <w:rsid w:val="001C159C"/>
    <w:rsid w:val="001C2737"/>
    <w:rsid w:val="001C4A34"/>
    <w:rsid w:val="001D6C57"/>
    <w:rsid w:val="001D7C15"/>
    <w:rsid w:val="001E35CC"/>
    <w:rsid w:val="001E61E2"/>
    <w:rsid w:val="001E6AAB"/>
    <w:rsid w:val="001E7307"/>
    <w:rsid w:val="001E7DB6"/>
    <w:rsid w:val="001F0876"/>
    <w:rsid w:val="001F277B"/>
    <w:rsid w:val="001F5095"/>
    <w:rsid w:val="001F64E3"/>
    <w:rsid w:val="00206187"/>
    <w:rsid w:val="00207152"/>
    <w:rsid w:val="00222E98"/>
    <w:rsid w:val="002233B9"/>
    <w:rsid w:val="002239DD"/>
    <w:rsid w:val="00227064"/>
    <w:rsid w:val="00227DCC"/>
    <w:rsid w:val="00233122"/>
    <w:rsid w:val="00244E0C"/>
    <w:rsid w:val="002476C2"/>
    <w:rsid w:val="00252F78"/>
    <w:rsid w:val="002538E0"/>
    <w:rsid w:val="002555EC"/>
    <w:rsid w:val="0026062E"/>
    <w:rsid w:val="0026208C"/>
    <w:rsid w:val="00262C69"/>
    <w:rsid w:val="00264D8B"/>
    <w:rsid w:val="00270B9B"/>
    <w:rsid w:val="0027224B"/>
    <w:rsid w:val="00275E64"/>
    <w:rsid w:val="00282485"/>
    <w:rsid w:val="00285727"/>
    <w:rsid w:val="00287438"/>
    <w:rsid w:val="002878C9"/>
    <w:rsid w:val="00292030"/>
    <w:rsid w:val="00294622"/>
    <w:rsid w:val="002A3C4A"/>
    <w:rsid w:val="002A4A03"/>
    <w:rsid w:val="002A76CE"/>
    <w:rsid w:val="002B266E"/>
    <w:rsid w:val="002B2A71"/>
    <w:rsid w:val="002B5627"/>
    <w:rsid w:val="002B5C7A"/>
    <w:rsid w:val="002C1981"/>
    <w:rsid w:val="002C25B4"/>
    <w:rsid w:val="002C26B3"/>
    <w:rsid w:val="002C38BD"/>
    <w:rsid w:val="002C68B2"/>
    <w:rsid w:val="002C6B4B"/>
    <w:rsid w:val="002D034E"/>
    <w:rsid w:val="002D19FB"/>
    <w:rsid w:val="002D1E07"/>
    <w:rsid w:val="002E089D"/>
    <w:rsid w:val="002E41B2"/>
    <w:rsid w:val="002E52DE"/>
    <w:rsid w:val="002F1A8F"/>
    <w:rsid w:val="003008B1"/>
    <w:rsid w:val="0030090D"/>
    <w:rsid w:val="0030131A"/>
    <w:rsid w:val="00313177"/>
    <w:rsid w:val="003145B4"/>
    <w:rsid w:val="00315FC2"/>
    <w:rsid w:val="00316725"/>
    <w:rsid w:val="00323482"/>
    <w:rsid w:val="00330E8B"/>
    <w:rsid w:val="0033505D"/>
    <w:rsid w:val="00341B88"/>
    <w:rsid w:val="00342872"/>
    <w:rsid w:val="00343670"/>
    <w:rsid w:val="00344438"/>
    <w:rsid w:val="0034660E"/>
    <w:rsid w:val="00351542"/>
    <w:rsid w:val="00353287"/>
    <w:rsid w:val="00365894"/>
    <w:rsid w:val="00373BCD"/>
    <w:rsid w:val="00373BE5"/>
    <w:rsid w:val="00373DC0"/>
    <w:rsid w:val="003746F2"/>
    <w:rsid w:val="003749E8"/>
    <w:rsid w:val="00375478"/>
    <w:rsid w:val="00376421"/>
    <w:rsid w:val="00382652"/>
    <w:rsid w:val="00387377"/>
    <w:rsid w:val="00391E85"/>
    <w:rsid w:val="00396064"/>
    <w:rsid w:val="003A0FF8"/>
    <w:rsid w:val="003A248D"/>
    <w:rsid w:val="003A3CC4"/>
    <w:rsid w:val="003A4DD1"/>
    <w:rsid w:val="003A63A0"/>
    <w:rsid w:val="003A7133"/>
    <w:rsid w:val="003A781E"/>
    <w:rsid w:val="003B2BEA"/>
    <w:rsid w:val="003B6663"/>
    <w:rsid w:val="003B7120"/>
    <w:rsid w:val="003C1BD0"/>
    <w:rsid w:val="003C1C5F"/>
    <w:rsid w:val="003C76E8"/>
    <w:rsid w:val="003D11BF"/>
    <w:rsid w:val="003D564E"/>
    <w:rsid w:val="003E14E3"/>
    <w:rsid w:val="003E3AE3"/>
    <w:rsid w:val="003E43A8"/>
    <w:rsid w:val="003E4CD7"/>
    <w:rsid w:val="003E74AD"/>
    <w:rsid w:val="003F657E"/>
    <w:rsid w:val="003F6C18"/>
    <w:rsid w:val="003F7B1F"/>
    <w:rsid w:val="004002E3"/>
    <w:rsid w:val="00415256"/>
    <w:rsid w:val="0041677E"/>
    <w:rsid w:val="00421680"/>
    <w:rsid w:val="00422FDE"/>
    <w:rsid w:val="0042492F"/>
    <w:rsid w:val="004249EC"/>
    <w:rsid w:val="00427C45"/>
    <w:rsid w:val="0043341B"/>
    <w:rsid w:val="004359AE"/>
    <w:rsid w:val="00437898"/>
    <w:rsid w:val="004402B1"/>
    <w:rsid w:val="00440A8D"/>
    <w:rsid w:val="00440BFA"/>
    <w:rsid w:val="004444B7"/>
    <w:rsid w:val="00447C34"/>
    <w:rsid w:val="0045038C"/>
    <w:rsid w:val="0045182E"/>
    <w:rsid w:val="00457413"/>
    <w:rsid w:val="004651F4"/>
    <w:rsid w:val="004745DE"/>
    <w:rsid w:val="00480BC3"/>
    <w:rsid w:val="00482EEA"/>
    <w:rsid w:val="00483135"/>
    <w:rsid w:val="00483EA4"/>
    <w:rsid w:val="00484397"/>
    <w:rsid w:val="00487630"/>
    <w:rsid w:val="004878EE"/>
    <w:rsid w:val="00496D22"/>
    <w:rsid w:val="004A2BF6"/>
    <w:rsid w:val="004A44D1"/>
    <w:rsid w:val="004B13B9"/>
    <w:rsid w:val="004B3BCD"/>
    <w:rsid w:val="004B4A1C"/>
    <w:rsid w:val="004B6259"/>
    <w:rsid w:val="004B6E97"/>
    <w:rsid w:val="004C1081"/>
    <w:rsid w:val="004C17F5"/>
    <w:rsid w:val="004C1E51"/>
    <w:rsid w:val="004C30B9"/>
    <w:rsid w:val="004C49C1"/>
    <w:rsid w:val="004D278D"/>
    <w:rsid w:val="004D28A6"/>
    <w:rsid w:val="004D3166"/>
    <w:rsid w:val="004D4F9A"/>
    <w:rsid w:val="004E27EA"/>
    <w:rsid w:val="004E3950"/>
    <w:rsid w:val="004E6830"/>
    <w:rsid w:val="004F14F9"/>
    <w:rsid w:val="004F233D"/>
    <w:rsid w:val="004F2B9A"/>
    <w:rsid w:val="004F2C12"/>
    <w:rsid w:val="004F716E"/>
    <w:rsid w:val="00500476"/>
    <w:rsid w:val="00500686"/>
    <w:rsid w:val="00504357"/>
    <w:rsid w:val="00506462"/>
    <w:rsid w:val="005112C5"/>
    <w:rsid w:val="00513508"/>
    <w:rsid w:val="00515832"/>
    <w:rsid w:val="005162FD"/>
    <w:rsid w:val="00517A50"/>
    <w:rsid w:val="005208C5"/>
    <w:rsid w:val="00520BD5"/>
    <w:rsid w:val="00525892"/>
    <w:rsid w:val="0052791B"/>
    <w:rsid w:val="0053625D"/>
    <w:rsid w:val="0054163A"/>
    <w:rsid w:val="005418AB"/>
    <w:rsid w:val="005501C2"/>
    <w:rsid w:val="00556BF8"/>
    <w:rsid w:val="0056123B"/>
    <w:rsid w:val="0056169F"/>
    <w:rsid w:val="005616FB"/>
    <w:rsid w:val="00563A2E"/>
    <w:rsid w:val="00564A40"/>
    <w:rsid w:val="005679ED"/>
    <w:rsid w:val="0057046D"/>
    <w:rsid w:val="005718CE"/>
    <w:rsid w:val="00573054"/>
    <w:rsid w:val="00573DC6"/>
    <w:rsid w:val="00575274"/>
    <w:rsid w:val="005811FD"/>
    <w:rsid w:val="005820F5"/>
    <w:rsid w:val="005835E8"/>
    <w:rsid w:val="00585795"/>
    <w:rsid w:val="00590DA7"/>
    <w:rsid w:val="00592280"/>
    <w:rsid w:val="005A099E"/>
    <w:rsid w:val="005A12A1"/>
    <w:rsid w:val="005A130F"/>
    <w:rsid w:val="005A4586"/>
    <w:rsid w:val="005A4F01"/>
    <w:rsid w:val="005A518F"/>
    <w:rsid w:val="005A544A"/>
    <w:rsid w:val="005A5DDB"/>
    <w:rsid w:val="005A7C8C"/>
    <w:rsid w:val="005B1E5B"/>
    <w:rsid w:val="005B3047"/>
    <w:rsid w:val="005B4FBC"/>
    <w:rsid w:val="005B6CD7"/>
    <w:rsid w:val="005C1ED1"/>
    <w:rsid w:val="005C3B52"/>
    <w:rsid w:val="005C5334"/>
    <w:rsid w:val="005C6CA8"/>
    <w:rsid w:val="005C7676"/>
    <w:rsid w:val="005D1460"/>
    <w:rsid w:val="005D1E83"/>
    <w:rsid w:val="005D4AE1"/>
    <w:rsid w:val="005D7CA3"/>
    <w:rsid w:val="005D7F56"/>
    <w:rsid w:val="005E4E9A"/>
    <w:rsid w:val="005E5940"/>
    <w:rsid w:val="005E5AE2"/>
    <w:rsid w:val="005F2377"/>
    <w:rsid w:val="005F59BD"/>
    <w:rsid w:val="006037EC"/>
    <w:rsid w:val="00607699"/>
    <w:rsid w:val="00610B6E"/>
    <w:rsid w:val="00612176"/>
    <w:rsid w:val="00613F0E"/>
    <w:rsid w:val="00621ACA"/>
    <w:rsid w:val="00630B13"/>
    <w:rsid w:val="00633F96"/>
    <w:rsid w:val="00634C77"/>
    <w:rsid w:val="0064025E"/>
    <w:rsid w:val="00644167"/>
    <w:rsid w:val="00644FE6"/>
    <w:rsid w:val="00645863"/>
    <w:rsid w:val="00645CE0"/>
    <w:rsid w:val="006465E0"/>
    <w:rsid w:val="00656078"/>
    <w:rsid w:val="0066276B"/>
    <w:rsid w:val="00663012"/>
    <w:rsid w:val="00664B99"/>
    <w:rsid w:val="006651CA"/>
    <w:rsid w:val="006661FA"/>
    <w:rsid w:val="00666E52"/>
    <w:rsid w:val="00670D9B"/>
    <w:rsid w:val="00673A3D"/>
    <w:rsid w:val="00674758"/>
    <w:rsid w:val="006749B8"/>
    <w:rsid w:val="00676DA3"/>
    <w:rsid w:val="006838A5"/>
    <w:rsid w:val="00684DB9"/>
    <w:rsid w:val="006906E0"/>
    <w:rsid w:val="006907D9"/>
    <w:rsid w:val="00692FC6"/>
    <w:rsid w:val="00694C04"/>
    <w:rsid w:val="006A0E74"/>
    <w:rsid w:val="006A2662"/>
    <w:rsid w:val="006A48F2"/>
    <w:rsid w:val="006A675C"/>
    <w:rsid w:val="006B340F"/>
    <w:rsid w:val="006B3D80"/>
    <w:rsid w:val="006B43D6"/>
    <w:rsid w:val="006B667E"/>
    <w:rsid w:val="006C6C80"/>
    <w:rsid w:val="006D36A2"/>
    <w:rsid w:val="006D4523"/>
    <w:rsid w:val="006D7B81"/>
    <w:rsid w:val="006E1718"/>
    <w:rsid w:val="006E1ADA"/>
    <w:rsid w:val="006E27CC"/>
    <w:rsid w:val="006E706B"/>
    <w:rsid w:val="006F142E"/>
    <w:rsid w:val="006F1BAA"/>
    <w:rsid w:val="006F3166"/>
    <w:rsid w:val="006F4897"/>
    <w:rsid w:val="006F6AE2"/>
    <w:rsid w:val="006F7F87"/>
    <w:rsid w:val="00702B47"/>
    <w:rsid w:val="0070429B"/>
    <w:rsid w:val="00704FC4"/>
    <w:rsid w:val="007072FE"/>
    <w:rsid w:val="00707DE3"/>
    <w:rsid w:val="007126D5"/>
    <w:rsid w:val="007155FC"/>
    <w:rsid w:val="00715DF6"/>
    <w:rsid w:val="00717410"/>
    <w:rsid w:val="007200E9"/>
    <w:rsid w:val="00723BF4"/>
    <w:rsid w:val="007269BA"/>
    <w:rsid w:val="00726C33"/>
    <w:rsid w:val="00730CDA"/>
    <w:rsid w:val="00732B24"/>
    <w:rsid w:val="00733CD7"/>
    <w:rsid w:val="00734BDF"/>
    <w:rsid w:val="007424EF"/>
    <w:rsid w:val="00751F80"/>
    <w:rsid w:val="00752991"/>
    <w:rsid w:val="00755A42"/>
    <w:rsid w:val="007574B2"/>
    <w:rsid w:val="0076013C"/>
    <w:rsid w:val="00760984"/>
    <w:rsid w:val="0076239B"/>
    <w:rsid w:val="0076421D"/>
    <w:rsid w:val="00764E44"/>
    <w:rsid w:val="007653EB"/>
    <w:rsid w:val="00765B2A"/>
    <w:rsid w:val="00767368"/>
    <w:rsid w:val="00773BF0"/>
    <w:rsid w:val="0077608A"/>
    <w:rsid w:val="007829C6"/>
    <w:rsid w:val="00785A42"/>
    <w:rsid w:val="007867F7"/>
    <w:rsid w:val="00790C5C"/>
    <w:rsid w:val="00790DA6"/>
    <w:rsid w:val="00792531"/>
    <w:rsid w:val="00793B9B"/>
    <w:rsid w:val="00797D66"/>
    <w:rsid w:val="0079ED66"/>
    <w:rsid w:val="007A3597"/>
    <w:rsid w:val="007A4732"/>
    <w:rsid w:val="007A7396"/>
    <w:rsid w:val="007B04A7"/>
    <w:rsid w:val="007B1CBC"/>
    <w:rsid w:val="007B54A4"/>
    <w:rsid w:val="007B5D7A"/>
    <w:rsid w:val="007B64B8"/>
    <w:rsid w:val="007C1667"/>
    <w:rsid w:val="007D1985"/>
    <w:rsid w:val="007D291E"/>
    <w:rsid w:val="007D5776"/>
    <w:rsid w:val="007E62AD"/>
    <w:rsid w:val="007E71E7"/>
    <w:rsid w:val="007E77EB"/>
    <w:rsid w:val="007F5838"/>
    <w:rsid w:val="007F5DB4"/>
    <w:rsid w:val="00802733"/>
    <w:rsid w:val="00810510"/>
    <w:rsid w:val="00811FC4"/>
    <w:rsid w:val="00820CB0"/>
    <w:rsid w:val="00821D43"/>
    <w:rsid w:val="0082390C"/>
    <w:rsid w:val="0082588F"/>
    <w:rsid w:val="0082687B"/>
    <w:rsid w:val="0083573A"/>
    <w:rsid w:val="008406C1"/>
    <w:rsid w:val="0084196E"/>
    <w:rsid w:val="00842EA2"/>
    <w:rsid w:val="008466E9"/>
    <w:rsid w:val="0085279A"/>
    <w:rsid w:val="00854A80"/>
    <w:rsid w:val="008551C4"/>
    <w:rsid w:val="00855E69"/>
    <w:rsid w:val="0086031F"/>
    <w:rsid w:val="00860A99"/>
    <w:rsid w:val="008612DE"/>
    <w:rsid w:val="00862024"/>
    <w:rsid w:val="008635B4"/>
    <w:rsid w:val="008645DC"/>
    <w:rsid w:val="00880DC5"/>
    <w:rsid w:val="0088122D"/>
    <w:rsid w:val="008919BE"/>
    <w:rsid w:val="008936DD"/>
    <w:rsid w:val="008937ED"/>
    <w:rsid w:val="008968A7"/>
    <w:rsid w:val="008A1E12"/>
    <w:rsid w:val="008A408F"/>
    <w:rsid w:val="008B6012"/>
    <w:rsid w:val="008C0954"/>
    <w:rsid w:val="008C105A"/>
    <w:rsid w:val="008D5909"/>
    <w:rsid w:val="008D63B1"/>
    <w:rsid w:val="008D7C71"/>
    <w:rsid w:val="008E1810"/>
    <w:rsid w:val="008E2018"/>
    <w:rsid w:val="008E4B32"/>
    <w:rsid w:val="008F0DAB"/>
    <w:rsid w:val="008F61EF"/>
    <w:rsid w:val="008F6906"/>
    <w:rsid w:val="008F6A3B"/>
    <w:rsid w:val="008F79AE"/>
    <w:rsid w:val="009014CC"/>
    <w:rsid w:val="00903DD1"/>
    <w:rsid w:val="00906D31"/>
    <w:rsid w:val="00911D17"/>
    <w:rsid w:val="00913EDA"/>
    <w:rsid w:val="00916391"/>
    <w:rsid w:val="00920251"/>
    <w:rsid w:val="009240E9"/>
    <w:rsid w:val="0093095A"/>
    <w:rsid w:val="0093288D"/>
    <w:rsid w:val="009352AE"/>
    <w:rsid w:val="00942AFA"/>
    <w:rsid w:val="00945A77"/>
    <w:rsid w:val="00950184"/>
    <w:rsid w:val="009508A1"/>
    <w:rsid w:val="00951F13"/>
    <w:rsid w:val="00957AFB"/>
    <w:rsid w:val="00961B94"/>
    <w:rsid w:val="0096478D"/>
    <w:rsid w:val="0096523D"/>
    <w:rsid w:val="00970291"/>
    <w:rsid w:val="00973A52"/>
    <w:rsid w:val="0097452D"/>
    <w:rsid w:val="00974EBD"/>
    <w:rsid w:val="00975355"/>
    <w:rsid w:val="00975F0D"/>
    <w:rsid w:val="00975F2F"/>
    <w:rsid w:val="00980077"/>
    <w:rsid w:val="00983CD1"/>
    <w:rsid w:val="00986937"/>
    <w:rsid w:val="009873AD"/>
    <w:rsid w:val="00990C5A"/>
    <w:rsid w:val="00996055"/>
    <w:rsid w:val="0099665F"/>
    <w:rsid w:val="00996E2D"/>
    <w:rsid w:val="009A028E"/>
    <w:rsid w:val="009A1D54"/>
    <w:rsid w:val="009A7D89"/>
    <w:rsid w:val="009B0B8B"/>
    <w:rsid w:val="009B2E08"/>
    <w:rsid w:val="009B43E1"/>
    <w:rsid w:val="009B4D74"/>
    <w:rsid w:val="009B5AE1"/>
    <w:rsid w:val="009C2241"/>
    <w:rsid w:val="009C3CF8"/>
    <w:rsid w:val="009C51D6"/>
    <w:rsid w:val="009C6AA9"/>
    <w:rsid w:val="009D0C2C"/>
    <w:rsid w:val="009D459E"/>
    <w:rsid w:val="009D4D03"/>
    <w:rsid w:val="009D6B73"/>
    <w:rsid w:val="009D6B8C"/>
    <w:rsid w:val="009E0302"/>
    <w:rsid w:val="009E49AC"/>
    <w:rsid w:val="009E4BDB"/>
    <w:rsid w:val="009E5201"/>
    <w:rsid w:val="009E5FBF"/>
    <w:rsid w:val="009E7191"/>
    <w:rsid w:val="009E7DB4"/>
    <w:rsid w:val="009F08D5"/>
    <w:rsid w:val="009F16BB"/>
    <w:rsid w:val="009F2A39"/>
    <w:rsid w:val="009F44CB"/>
    <w:rsid w:val="009F6DF6"/>
    <w:rsid w:val="00A03BAA"/>
    <w:rsid w:val="00A051DE"/>
    <w:rsid w:val="00A05D5A"/>
    <w:rsid w:val="00A06F8A"/>
    <w:rsid w:val="00A134CC"/>
    <w:rsid w:val="00A14AB9"/>
    <w:rsid w:val="00A20A6F"/>
    <w:rsid w:val="00A2297C"/>
    <w:rsid w:val="00A22C38"/>
    <w:rsid w:val="00A2595B"/>
    <w:rsid w:val="00A2760C"/>
    <w:rsid w:val="00A277C5"/>
    <w:rsid w:val="00A32640"/>
    <w:rsid w:val="00A376F0"/>
    <w:rsid w:val="00A411CD"/>
    <w:rsid w:val="00A461E4"/>
    <w:rsid w:val="00A479CE"/>
    <w:rsid w:val="00A506A2"/>
    <w:rsid w:val="00A53C21"/>
    <w:rsid w:val="00A54E86"/>
    <w:rsid w:val="00A61440"/>
    <w:rsid w:val="00A61E06"/>
    <w:rsid w:val="00A61E86"/>
    <w:rsid w:val="00A66ADF"/>
    <w:rsid w:val="00A70296"/>
    <w:rsid w:val="00A70DDB"/>
    <w:rsid w:val="00A806EE"/>
    <w:rsid w:val="00A81A3B"/>
    <w:rsid w:val="00A82B7A"/>
    <w:rsid w:val="00A85E98"/>
    <w:rsid w:val="00A86389"/>
    <w:rsid w:val="00A90C37"/>
    <w:rsid w:val="00A925AC"/>
    <w:rsid w:val="00AA1D42"/>
    <w:rsid w:val="00AA2E98"/>
    <w:rsid w:val="00AA3E7D"/>
    <w:rsid w:val="00AB143A"/>
    <w:rsid w:val="00AB35D9"/>
    <w:rsid w:val="00AB675A"/>
    <w:rsid w:val="00AB77AD"/>
    <w:rsid w:val="00AD0E02"/>
    <w:rsid w:val="00AD3761"/>
    <w:rsid w:val="00AE129B"/>
    <w:rsid w:val="00AF7ABC"/>
    <w:rsid w:val="00B05428"/>
    <w:rsid w:val="00B057E7"/>
    <w:rsid w:val="00B073CA"/>
    <w:rsid w:val="00B13F0C"/>
    <w:rsid w:val="00B17874"/>
    <w:rsid w:val="00B2250D"/>
    <w:rsid w:val="00B33AF4"/>
    <w:rsid w:val="00B3472C"/>
    <w:rsid w:val="00B37844"/>
    <w:rsid w:val="00B41B90"/>
    <w:rsid w:val="00B42C39"/>
    <w:rsid w:val="00B43ECB"/>
    <w:rsid w:val="00B4428B"/>
    <w:rsid w:val="00B52984"/>
    <w:rsid w:val="00B547DD"/>
    <w:rsid w:val="00B55F54"/>
    <w:rsid w:val="00B6397A"/>
    <w:rsid w:val="00B6617C"/>
    <w:rsid w:val="00B67C4A"/>
    <w:rsid w:val="00B70A27"/>
    <w:rsid w:val="00B72300"/>
    <w:rsid w:val="00B74F11"/>
    <w:rsid w:val="00B75033"/>
    <w:rsid w:val="00B77144"/>
    <w:rsid w:val="00B81415"/>
    <w:rsid w:val="00B82BB1"/>
    <w:rsid w:val="00B83A81"/>
    <w:rsid w:val="00B85CCE"/>
    <w:rsid w:val="00B87870"/>
    <w:rsid w:val="00B87CDC"/>
    <w:rsid w:val="00B926AD"/>
    <w:rsid w:val="00B92B50"/>
    <w:rsid w:val="00B93061"/>
    <w:rsid w:val="00B975BE"/>
    <w:rsid w:val="00BA1189"/>
    <w:rsid w:val="00BA4F0E"/>
    <w:rsid w:val="00BA5D2D"/>
    <w:rsid w:val="00BA77A8"/>
    <w:rsid w:val="00BA7845"/>
    <w:rsid w:val="00BB2730"/>
    <w:rsid w:val="00BB27B0"/>
    <w:rsid w:val="00BB2ABA"/>
    <w:rsid w:val="00BB322C"/>
    <w:rsid w:val="00BB5995"/>
    <w:rsid w:val="00BB636C"/>
    <w:rsid w:val="00BB7778"/>
    <w:rsid w:val="00BC1BB1"/>
    <w:rsid w:val="00BC3BA9"/>
    <w:rsid w:val="00BC4882"/>
    <w:rsid w:val="00BC4D26"/>
    <w:rsid w:val="00BC7B2D"/>
    <w:rsid w:val="00BD172B"/>
    <w:rsid w:val="00BD27C5"/>
    <w:rsid w:val="00BE2B96"/>
    <w:rsid w:val="00BE3AC7"/>
    <w:rsid w:val="00BE4ABA"/>
    <w:rsid w:val="00BE542F"/>
    <w:rsid w:val="00BF5F76"/>
    <w:rsid w:val="00C013D1"/>
    <w:rsid w:val="00C02AA1"/>
    <w:rsid w:val="00C05834"/>
    <w:rsid w:val="00C1478E"/>
    <w:rsid w:val="00C17CDC"/>
    <w:rsid w:val="00C20466"/>
    <w:rsid w:val="00C24E2F"/>
    <w:rsid w:val="00C25800"/>
    <w:rsid w:val="00C25D59"/>
    <w:rsid w:val="00C27F2F"/>
    <w:rsid w:val="00C36175"/>
    <w:rsid w:val="00C36D8C"/>
    <w:rsid w:val="00C41DAD"/>
    <w:rsid w:val="00C42E54"/>
    <w:rsid w:val="00C47308"/>
    <w:rsid w:val="00C47AE7"/>
    <w:rsid w:val="00C55A53"/>
    <w:rsid w:val="00C578FA"/>
    <w:rsid w:val="00C61913"/>
    <w:rsid w:val="00C619E6"/>
    <w:rsid w:val="00C64858"/>
    <w:rsid w:val="00C64DD5"/>
    <w:rsid w:val="00C70CE0"/>
    <w:rsid w:val="00C760D9"/>
    <w:rsid w:val="00C87D4C"/>
    <w:rsid w:val="00C90BF7"/>
    <w:rsid w:val="00C9102C"/>
    <w:rsid w:val="00C93A57"/>
    <w:rsid w:val="00C94398"/>
    <w:rsid w:val="00C95950"/>
    <w:rsid w:val="00C97B8A"/>
    <w:rsid w:val="00CA0484"/>
    <w:rsid w:val="00CA2C5F"/>
    <w:rsid w:val="00CA39AB"/>
    <w:rsid w:val="00CA3CD0"/>
    <w:rsid w:val="00CA7E6B"/>
    <w:rsid w:val="00CB2E9A"/>
    <w:rsid w:val="00CB378C"/>
    <w:rsid w:val="00CC2A37"/>
    <w:rsid w:val="00CC3A86"/>
    <w:rsid w:val="00CC5CD0"/>
    <w:rsid w:val="00CD1658"/>
    <w:rsid w:val="00CD6C77"/>
    <w:rsid w:val="00CD7459"/>
    <w:rsid w:val="00CE3C49"/>
    <w:rsid w:val="00CE577E"/>
    <w:rsid w:val="00CF5227"/>
    <w:rsid w:val="00D01425"/>
    <w:rsid w:val="00D0336E"/>
    <w:rsid w:val="00D0602D"/>
    <w:rsid w:val="00D0724B"/>
    <w:rsid w:val="00D12495"/>
    <w:rsid w:val="00D12EE2"/>
    <w:rsid w:val="00D136D7"/>
    <w:rsid w:val="00D21296"/>
    <w:rsid w:val="00D2337F"/>
    <w:rsid w:val="00D23B41"/>
    <w:rsid w:val="00D24015"/>
    <w:rsid w:val="00D24284"/>
    <w:rsid w:val="00D267F4"/>
    <w:rsid w:val="00D273CF"/>
    <w:rsid w:val="00D305AA"/>
    <w:rsid w:val="00D30670"/>
    <w:rsid w:val="00D3069C"/>
    <w:rsid w:val="00D347D4"/>
    <w:rsid w:val="00D35C73"/>
    <w:rsid w:val="00D35E96"/>
    <w:rsid w:val="00D410C4"/>
    <w:rsid w:val="00D41E76"/>
    <w:rsid w:val="00D42041"/>
    <w:rsid w:val="00D43766"/>
    <w:rsid w:val="00D46CF0"/>
    <w:rsid w:val="00D47B30"/>
    <w:rsid w:val="00D51EF3"/>
    <w:rsid w:val="00D571A9"/>
    <w:rsid w:val="00D576B5"/>
    <w:rsid w:val="00D63BF9"/>
    <w:rsid w:val="00D649BC"/>
    <w:rsid w:val="00D660F8"/>
    <w:rsid w:val="00D66658"/>
    <w:rsid w:val="00D7040C"/>
    <w:rsid w:val="00D70EAF"/>
    <w:rsid w:val="00D715F5"/>
    <w:rsid w:val="00D715FE"/>
    <w:rsid w:val="00D77B86"/>
    <w:rsid w:val="00D805BA"/>
    <w:rsid w:val="00D84E2F"/>
    <w:rsid w:val="00D86D80"/>
    <w:rsid w:val="00D91D17"/>
    <w:rsid w:val="00D928DA"/>
    <w:rsid w:val="00D97925"/>
    <w:rsid w:val="00DA196E"/>
    <w:rsid w:val="00DA5489"/>
    <w:rsid w:val="00DB248E"/>
    <w:rsid w:val="00DB41BC"/>
    <w:rsid w:val="00DC01B6"/>
    <w:rsid w:val="00DD2B8A"/>
    <w:rsid w:val="00DD7004"/>
    <w:rsid w:val="00DE0A60"/>
    <w:rsid w:val="00DE10FC"/>
    <w:rsid w:val="00DE1E1C"/>
    <w:rsid w:val="00DE3E14"/>
    <w:rsid w:val="00DE4375"/>
    <w:rsid w:val="00DE4993"/>
    <w:rsid w:val="00DE4F10"/>
    <w:rsid w:val="00DE617B"/>
    <w:rsid w:val="00DE6B5E"/>
    <w:rsid w:val="00DF2BCB"/>
    <w:rsid w:val="00DF3309"/>
    <w:rsid w:val="00DF7310"/>
    <w:rsid w:val="00E0550D"/>
    <w:rsid w:val="00E07389"/>
    <w:rsid w:val="00E117BD"/>
    <w:rsid w:val="00E241B7"/>
    <w:rsid w:val="00E30662"/>
    <w:rsid w:val="00E35320"/>
    <w:rsid w:val="00E35A37"/>
    <w:rsid w:val="00E374B6"/>
    <w:rsid w:val="00E376E0"/>
    <w:rsid w:val="00E401AE"/>
    <w:rsid w:val="00E42EAF"/>
    <w:rsid w:val="00E43919"/>
    <w:rsid w:val="00E45307"/>
    <w:rsid w:val="00E512F6"/>
    <w:rsid w:val="00E53E06"/>
    <w:rsid w:val="00E56587"/>
    <w:rsid w:val="00E60948"/>
    <w:rsid w:val="00E609AF"/>
    <w:rsid w:val="00E61706"/>
    <w:rsid w:val="00E67178"/>
    <w:rsid w:val="00E67954"/>
    <w:rsid w:val="00E73D13"/>
    <w:rsid w:val="00E75598"/>
    <w:rsid w:val="00E762B6"/>
    <w:rsid w:val="00E92104"/>
    <w:rsid w:val="00E94485"/>
    <w:rsid w:val="00EA04A1"/>
    <w:rsid w:val="00EA1B81"/>
    <w:rsid w:val="00EA6293"/>
    <w:rsid w:val="00EB1668"/>
    <w:rsid w:val="00EB6ABC"/>
    <w:rsid w:val="00EC0F38"/>
    <w:rsid w:val="00ED4104"/>
    <w:rsid w:val="00ED4EB7"/>
    <w:rsid w:val="00EE3078"/>
    <w:rsid w:val="00EE60C0"/>
    <w:rsid w:val="00EE69F2"/>
    <w:rsid w:val="00EF1A59"/>
    <w:rsid w:val="00F01088"/>
    <w:rsid w:val="00F019BB"/>
    <w:rsid w:val="00F118DD"/>
    <w:rsid w:val="00F16E1B"/>
    <w:rsid w:val="00F214BF"/>
    <w:rsid w:val="00F2303E"/>
    <w:rsid w:val="00F27587"/>
    <w:rsid w:val="00F36725"/>
    <w:rsid w:val="00F36BF9"/>
    <w:rsid w:val="00F40A4B"/>
    <w:rsid w:val="00F40E72"/>
    <w:rsid w:val="00F428DC"/>
    <w:rsid w:val="00F470A1"/>
    <w:rsid w:val="00F47346"/>
    <w:rsid w:val="00F56996"/>
    <w:rsid w:val="00F57BED"/>
    <w:rsid w:val="00F631D4"/>
    <w:rsid w:val="00F67D6D"/>
    <w:rsid w:val="00F710D0"/>
    <w:rsid w:val="00F73160"/>
    <w:rsid w:val="00F76E36"/>
    <w:rsid w:val="00F77573"/>
    <w:rsid w:val="00F85B92"/>
    <w:rsid w:val="00F9105B"/>
    <w:rsid w:val="00F91B42"/>
    <w:rsid w:val="00F91D59"/>
    <w:rsid w:val="00F95B19"/>
    <w:rsid w:val="00FA1572"/>
    <w:rsid w:val="00FA1E1B"/>
    <w:rsid w:val="00FA3033"/>
    <w:rsid w:val="00FA5730"/>
    <w:rsid w:val="00FB49C3"/>
    <w:rsid w:val="00FB640B"/>
    <w:rsid w:val="00FD04A0"/>
    <w:rsid w:val="00FD11E9"/>
    <w:rsid w:val="00FD1F32"/>
    <w:rsid w:val="00FD6C5A"/>
    <w:rsid w:val="00FD6EF3"/>
    <w:rsid w:val="00FE068B"/>
    <w:rsid w:val="00FE2E42"/>
    <w:rsid w:val="00FE4359"/>
    <w:rsid w:val="00FE4B74"/>
    <w:rsid w:val="00FE5882"/>
    <w:rsid w:val="00FE58C1"/>
    <w:rsid w:val="00FE5E25"/>
    <w:rsid w:val="00FF1D43"/>
    <w:rsid w:val="00FF269E"/>
    <w:rsid w:val="00FF479C"/>
    <w:rsid w:val="00FF60E8"/>
    <w:rsid w:val="00FF77EE"/>
    <w:rsid w:val="0128B289"/>
    <w:rsid w:val="013E1DA8"/>
    <w:rsid w:val="0155CB76"/>
    <w:rsid w:val="01C3CC2D"/>
    <w:rsid w:val="01E33A26"/>
    <w:rsid w:val="01E8F314"/>
    <w:rsid w:val="02536FB2"/>
    <w:rsid w:val="025F6000"/>
    <w:rsid w:val="02815CE3"/>
    <w:rsid w:val="02A68015"/>
    <w:rsid w:val="02EBAE7E"/>
    <w:rsid w:val="02F5BFFB"/>
    <w:rsid w:val="02FF315A"/>
    <w:rsid w:val="03006C30"/>
    <w:rsid w:val="031E6E3F"/>
    <w:rsid w:val="032024B8"/>
    <w:rsid w:val="0376B2E5"/>
    <w:rsid w:val="0379F51B"/>
    <w:rsid w:val="03904157"/>
    <w:rsid w:val="0399DD7C"/>
    <w:rsid w:val="043AAF8E"/>
    <w:rsid w:val="048811BC"/>
    <w:rsid w:val="04998D0D"/>
    <w:rsid w:val="050A741F"/>
    <w:rsid w:val="05210BF9"/>
    <w:rsid w:val="05562E47"/>
    <w:rsid w:val="05A7DD83"/>
    <w:rsid w:val="05E5D361"/>
    <w:rsid w:val="06007E69"/>
    <w:rsid w:val="060BCA01"/>
    <w:rsid w:val="062A407B"/>
    <w:rsid w:val="064489F1"/>
    <w:rsid w:val="064990F0"/>
    <w:rsid w:val="0710AF76"/>
    <w:rsid w:val="07127EA9"/>
    <w:rsid w:val="07176451"/>
    <w:rsid w:val="0728923A"/>
    <w:rsid w:val="075A12D7"/>
    <w:rsid w:val="075C3F48"/>
    <w:rsid w:val="07B420FE"/>
    <w:rsid w:val="07CF9A12"/>
    <w:rsid w:val="0817E220"/>
    <w:rsid w:val="0820A4D3"/>
    <w:rsid w:val="0824E0D6"/>
    <w:rsid w:val="082F672E"/>
    <w:rsid w:val="083F5BFD"/>
    <w:rsid w:val="0851B611"/>
    <w:rsid w:val="0890B4A2"/>
    <w:rsid w:val="08FAAD90"/>
    <w:rsid w:val="091E98B9"/>
    <w:rsid w:val="0977A5A4"/>
    <w:rsid w:val="0991C57D"/>
    <w:rsid w:val="09AB81B5"/>
    <w:rsid w:val="09D08079"/>
    <w:rsid w:val="09F1A581"/>
    <w:rsid w:val="0A21BBD4"/>
    <w:rsid w:val="0A250780"/>
    <w:rsid w:val="0A32CE43"/>
    <w:rsid w:val="0AB8EB39"/>
    <w:rsid w:val="0AC9CA84"/>
    <w:rsid w:val="0ACDCDA1"/>
    <w:rsid w:val="0AE7C5CA"/>
    <w:rsid w:val="0B0084F2"/>
    <w:rsid w:val="0B7F1748"/>
    <w:rsid w:val="0BADD38B"/>
    <w:rsid w:val="0BB97918"/>
    <w:rsid w:val="0BCC24F3"/>
    <w:rsid w:val="0BFAE25F"/>
    <w:rsid w:val="0C276FA8"/>
    <w:rsid w:val="0C519A2A"/>
    <w:rsid w:val="0C6EBB06"/>
    <w:rsid w:val="0C7FBB4D"/>
    <w:rsid w:val="0C899972"/>
    <w:rsid w:val="0D029818"/>
    <w:rsid w:val="0D0BB314"/>
    <w:rsid w:val="0D5C415F"/>
    <w:rsid w:val="0DB02790"/>
    <w:rsid w:val="0DB5B79F"/>
    <w:rsid w:val="0DE54CC7"/>
    <w:rsid w:val="0DEE9BC5"/>
    <w:rsid w:val="0E056F87"/>
    <w:rsid w:val="0E23BF58"/>
    <w:rsid w:val="0E4D1FBC"/>
    <w:rsid w:val="0E4FB088"/>
    <w:rsid w:val="0E5612A9"/>
    <w:rsid w:val="0F2FDEB3"/>
    <w:rsid w:val="0F947F12"/>
    <w:rsid w:val="0FCD1710"/>
    <w:rsid w:val="0FCEFA3C"/>
    <w:rsid w:val="0FDCE10C"/>
    <w:rsid w:val="10041A30"/>
    <w:rsid w:val="10260A4F"/>
    <w:rsid w:val="1036F358"/>
    <w:rsid w:val="10F44747"/>
    <w:rsid w:val="10F6B802"/>
    <w:rsid w:val="111A96E9"/>
    <w:rsid w:val="11319EAA"/>
    <w:rsid w:val="114A3387"/>
    <w:rsid w:val="115E247C"/>
    <w:rsid w:val="11755C96"/>
    <w:rsid w:val="11AE12C3"/>
    <w:rsid w:val="11B07570"/>
    <w:rsid w:val="11D2F2C8"/>
    <w:rsid w:val="1217FCA3"/>
    <w:rsid w:val="12601FE6"/>
    <w:rsid w:val="126E9880"/>
    <w:rsid w:val="1283E34B"/>
    <w:rsid w:val="12891B78"/>
    <w:rsid w:val="12C09D8E"/>
    <w:rsid w:val="131ACB95"/>
    <w:rsid w:val="1340C6E2"/>
    <w:rsid w:val="13A135DE"/>
    <w:rsid w:val="13F0522F"/>
    <w:rsid w:val="141324BB"/>
    <w:rsid w:val="14776346"/>
    <w:rsid w:val="14A9610B"/>
    <w:rsid w:val="14C52257"/>
    <w:rsid w:val="14D5AF37"/>
    <w:rsid w:val="14EA3E3C"/>
    <w:rsid w:val="150A0F91"/>
    <w:rsid w:val="152C6EC2"/>
    <w:rsid w:val="1535F93A"/>
    <w:rsid w:val="154CBA9B"/>
    <w:rsid w:val="15505017"/>
    <w:rsid w:val="15DB761B"/>
    <w:rsid w:val="160B4DCB"/>
    <w:rsid w:val="16BDA31A"/>
    <w:rsid w:val="16ECFDB9"/>
    <w:rsid w:val="1742125E"/>
    <w:rsid w:val="174462B0"/>
    <w:rsid w:val="1768F777"/>
    <w:rsid w:val="17A1D53D"/>
    <w:rsid w:val="17DBE332"/>
    <w:rsid w:val="17E23292"/>
    <w:rsid w:val="17F362B2"/>
    <w:rsid w:val="18416F39"/>
    <w:rsid w:val="18462EAA"/>
    <w:rsid w:val="18B3D725"/>
    <w:rsid w:val="18C14CEA"/>
    <w:rsid w:val="1901B480"/>
    <w:rsid w:val="19A16FCB"/>
    <w:rsid w:val="19DC56D5"/>
    <w:rsid w:val="1A16313E"/>
    <w:rsid w:val="1A3460BB"/>
    <w:rsid w:val="1A4A07D0"/>
    <w:rsid w:val="1A717575"/>
    <w:rsid w:val="1A7ECC20"/>
    <w:rsid w:val="1ADC19F0"/>
    <w:rsid w:val="1AF55B7C"/>
    <w:rsid w:val="1AF8E8AF"/>
    <w:rsid w:val="1B105189"/>
    <w:rsid w:val="1B321492"/>
    <w:rsid w:val="1B364F60"/>
    <w:rsid w:val="1B412DBE"/>
    <w:rsid w:val="1B4D65BF"/>
    <w:rsid w:val="1B5DDB2F"/>
    <w:rsid w:val="1BA430F3"/>
    <w:rsid w:val="1BA488D9"/>
    <w:rsid w:val="1BB94446"/>
    <w:rsid w:val="1BCD331B"/>
    <w:rsid w:val="1BE63CE4"/>
    <w:rsid w:val="1BE695C9"/>
    <w:rsid w:val="1BF9B242"/>
    <w:rsid w:val="1C17C17A"/>
    <w:rsid w:val="1C27CD6F"/>
    <w:rsid w:val="1C5CFFB4"/>
    <w:rsid w:val="1C67AE0F"/>
    <w:rsid w:val="1CA1BED8"/>
    <w:rsid w:val="1CB172B0"/>
    <w:rsid w:val="1CE2331A"/>
    <w:rsid w:val="1CFEB6F5"/>
    <w:rsid w:val="1D749401"/>
    <w:rsid w:val="1D7544E5"/>
    <w:rsid w:val="1DCC9CDB"/>
    <w:rsid w:val="1E03956C"/>
    <w:rsid w:val="1E379500"/>
    <w:rsid w:val="1E79E03E"/>
    <w:rsid w:val="1EB2F22C"/>
    <w:rsid w:val="1EDCE563"/>
    <w:rsid w:val="1EDF7606"/>
    <w:rsid w:val="1F69389C"/>
    <w:rsid w:val="1FAFA0CE"/>
    <w:rsid w:val="1FBEB8C4"/>
    <w:rsid w:val="1FD405DA"/>
    <w:rsid w:val="1FF5F82E"/>
    <w:rsid w:val="20C07B62"/>
    <w:rsid w:val="20E063E7"/>
    <w:rsid w:val="20F50405"/>
    <w:rsid w:val="210CA869"/>
    <w:rsid w:val="2125C247"/>
    <w:rsid w:val="215F710B"/>
    <w:rsid w:val="21C4A3A9"/>
    <w:rsid w:val="21C651EB"/>
    <w:rsid w:val="22284E00"/>
    <w:rsid w:val="22915A87"/>
    <w:rsid w:val="22CB84B6"/>
    <w:rsid w:val="22DEBB64"/>
    <w:rsid w:val="22FAF4D6"/>
    <w:rsid w:val="230980B4"/>
    <w:rsid w:val="231F882B"/>
    <w:rsid w:val="23455792"/>
    <w:rsid w:val="2348A27A"/>
    <w:rsid w:val="238133C4"/>
    <w:rsid w:val="23AAE977"/>
    <w:rsid w:val="23BDDD3C"/>
    <w:rsid w:val="23C23A23"/>
    <w:rsid w:val="23CBD6B2"/>
    <w:rsid w:val="23CED5C9"/>
    <w:rsid w:val="23EF2F7E"/>
    <w:rsid w:val="2424ED48"/>
    <w:rsid w:val="242A0A31"/>
    <w:rsid w:val="242A4826"/>
    <w:rsid w:val="249B2E28"/>
    <w:rsid w:val="24C9D6E3"/>
    <w:rsid w:val="24F488F7"/>
    <w:rsid w:val="24F62249"/>
    <w:rsid w:val="24FAA734"/>
    <w:rsid w:val="25388568"/>
    <w:rsid w:val="2547E626"/>
    <w:rsid w:val="25490ED2"/>
    <w:rsid w:val="25F2A32F"/>
    <w:rsid w:val="26151378"/>
    <w:rsid w:val="2620AD09"/>
    <w:rsid w:val="262CD4A2"/>
    <w:rsid w:val="26490F4D"/>
    <w:rsid w:val="265A221F"/>
    <w:rsid w:val="269EDF3D"/>
    <w:rsid w:val="26D449FA"/>
    <w:rsid w:val="26DCCEDF"/>
    <w:rsid w:val="27573C40"/>
    <w:rsid w:val="276A980D"/>
    <w:rsid w:val="27C25845"/>
    <w:rsid w:val="27DDF125"/>
    <w:rsid w:val="284B2380"/>
    <w:rsid w:val="285D0E25"/>
    <w:rsid w:val="28AB531E"/>
    <w:rsid w:val="28E0F75A"/>
    <w:rsid w:val="291CA35E"/>
    <w:rsid w:val="2929BC5C"/>
    <w:rsid w:val="295DE3C2"/>
    <w:rsid w:val="2965002F"/>
    <w:rsid w:val="2998553E"/>
    <w:rsid w:val="2A40B605"/>
    <w:rsid w:val="2AEF4F7D"/>
    <w:rsid w:val="2B1CE5DD"/>
    <w:rsid w:val="2B6234D9"/>
    <w:rsid w:val="2B696961"/>
    <w:rsid w:val="2BC8D89A"/>
    <w:rsid w:val="2BE183B0"/>
    <w:rsid w:val="2C5D06A7"/>
    <w:rsid w:val="2C694EFD"/>
    <w:rsid w:val="2C9430B5"/>
    <w:rsid w:val="2C9B785E"/>
    <w:rsid w:val="2CC19887"/>
    <w:rsid w:val="2CC4463D"/>
    <w:rsid w:val="2CDE1E70"/>
    <w:rsid w:val="2D28B00A"/>
    <w:rsid w:val="2D29F665"/>
    <w:rsid w:val="2D39A47E"/>
    <w:rsid w:val="2D47CD93"/>
    <w:rsid w:val="2D988526"/>
    <w:rsid w:val="2E0B1CA1"/>
    <w:rsid w:val="2E5F41A6"/>
    <w:rsid w:val="2EE7B0D3"/>
    <w:rsid w:val="2F496193"/>
    <w:rsid w:val="2F9B257C"/>
    <w:rsid w:val="2FA1A584"/>
    <w:rsid w:val="2FE9188E"/>
    <w:rsid w:val="2FF27CE1"/>
    <w:rsid w:val="304BF140"/>
    <w:rsid w:val="305083C5"/>
    <w:rsid w:val="30A552E2"/>
    <w:rsid w:val="30F5CDFD"/>
    <w:rsid w:val="311BCF85"/>
    <w:rsid w:val="31245046"/>
    <w:rsid w:val="314E3088"/>
    <w:rsid w:val="316AAB1D"/>
    <w:rsid w:val="319A7899"/>
    <w:rsid w:val="31D45CE2"/>
    <w:rsid w:val="31F1C1B5"/>
    <w:rsid w:val="3203C687"/>
    <w:rsid w:val="32166163"/>
    <w:rsid w:val="32677A35"/>
    <w:rsid w:val="32B1F2FD"/>
    <w:rsid w:val="32DC5DFD"/>
    <w:rsid w:val="335F9D60"/>
    <w:rsid w:val="33851768"/>
    <w:rsid w:val="3396CBC9"/>
    <w:rsid w:val="33A0FD10"/>
    <w:rsid w:val="33D78253"/>
    <w:rsid w:val="33E945E3"/>
    <w:rsid w:val="34335893"/>
    <w:rsid w:val="3492A2E3"/>
    <w:rsid w:val="34BFDC05"/>
    <w:rsid w:val="34F9A1D3"/>
    <w:rsid w:val="3574874E"/>
    <w:rsid w:val="357A6C3E"/>
    <w:rsid w:val="358C6605"/>
    <w:rsid w:val="3590F8A0"/>
    <w:rsid w:val="35EBA92D"/>
    <w:rsid w:val="360FA910"/>
    <w:rsid w:val="3619CD94"/>
    <w:rsid w:val="361D1C34"/>
    <w:rsid w:val="3625A7B4"/>
    <w:rsid w:val="3636023F"/>
    <w:rsid w:val="3690A892"/>
    <w:rsid w:val="36A1E636"/>
    <w:rsid w:val="36BAB2F6"/>
    <w:rsid w:val="36DCB801"/>
    <w:rsid w:val="36DFC8C8"/>
    <w:rsid w:val="36EA2F38"/>
    <w:rsid w:val="36EF65BC"/>
    <w:rsid w:val="36F237C8"/>
    <w:rsid w:val="373BD56D"/>
    <w:rsid w:val="3744F12B"/>
    <w:rsid w:val="37691AF2"/>
    <w:rsid w:val="37CE360C"/>
    <w:rsid w:val="37CF4DD7"/>
    <w:rsid w:val="37D55C79"/>
    <w:rsid w:val="387E9DEE"/>
    <w:rsid w:val="38A42D51"/>
    <w:rsid w:val="391AE588"/>
    <w:rsid w:val="39457E37"/>
    <w:rsid w:val="399E7D22"/>
    <w:rsid w:val="39A79F1E"/>
    <w:rsid w:val="39B73120"/>
    <w:rsid w:val="39B90A70"/>
    <w:rsid w:val="39CDD073"/>
    <w:rsid w:val="3A2027F2"/>
    <w:rsid w:val="3AA436EA"/>
    <w:rsid w:val="3ACFC52F"/>
    <w:rsid w:val="3AF6E1FE"/>
    <w:rsid w:val="3B361ED8"/>
    <w:rsid w:val="3B47A9C4"/>
    <w:rsid w:val="3B4BFBC1"/>
    <w:rsid w:val="3BFFDEEB"/>
    <w:rsid w:val="3C3136F8"/>
    <w:rsid w:val="3C435BC2"/>
    <w:rsid w:val="3C79C126"/>
    <w:rsid w:val="3CB090E6"/>
    <w:rsid w:val="3CD801EC"/>
    <w:rsid w:val="3D3ACB1E"/>
    <w:rsid w:val="3D6B5C5E"/>
    <w:rsid w:val="3DCE2095"/>
    <w:rsid w:val="3DE4AC8F"/>
    <w:rsid w:val="3E688246"/>
    <w:rsid w:val="3ED8653F"/>
    <w:rsid w:val="3F062464"/>
    <w:rsid w:val="3F78D47B"/>
    <w:rsid w:val="3F8B07A0"/>
    <w:rsid w:val="3FCFD124"/>
    <w:rsid w:val="3FE8B3D2"/>
    <w:rsid w:val="40562AED"/>
    <w:rsid w:val="40A6F994"/>
    <w:rsid w:val="40C77962"/>
    <w:rsid w:val="41160208"/>
    <w:rsid w:val="41328562"/>
    <w:rsid w:val="4138A4F4"/>
    <w:rsid w:val="4150C723"/>
    <w:rsid w:val="416CEB3D"/>
    <w:rsid w:val="41E99DD8"/>
    <w:rsid w:val="42140FBA"/>
    <w:rsid w:val="42221731"/>
    <w:rsid w:val="422C6A5F"/>
    <w:rsid w:val="4288AD00"/>
    <w:rsid w:val="428CAEA1"/>
    <w:rsid w:val="429F35F5"/>
    <w:rsid w:val="42AB94FD"/>
    <w:rsid w:val="42B0CC96"/>
    <w:rsid w:val="43221E1C"/>
    <w:rsid w:val="4328CF12"/>
    <w:rsid w:val="433434EE"/>
    <w:rsid w:val="4334AABA"/>
    <w:rsid w:val="43375A2A"/>
    <w:rsid w:val="43880268"/>
    <w:rsid w:val="43A886D4"/>
    <w:rsid w:val="43E7DCEB"/>
    <w:rsid w:val="43FFC438"/>
    <w:rsid w:val="440DC4E2"/>
    <w:rsid w:val="44708792"/>
    <w:rsid w:val="44BD1475"/>
    <w:rsid w:val="44D6E20E"/>
    <w:rsid w:val="45182A78"/>
    <w:rsid w:val="451EB8DD"/>
    <w:rsid w:val="4530A20E"/>
    <w:rsid w:val="45394F06"/>
    <w:rsid w:val="457ABBEE"/>
    <w:rsid w:val="45D742A6"/>
    <w:rsid w:val="46A636F0"/>
    <w:rsid w:val="46B35E95"/>
    <w:rsid w:val="46CB84B4"/>
    <w:rsid w:val="46DB3473"/>
    <w:rsid w:val="47175842"/>
    <w:rsid w:val="47257E09"/>
    <w:rsid w:val="4729FAB9"/>
    <w:rsid w:val="473EAE32"/>
    <w:rsid w:val="483D41EB"/>
    <w:rsid w:val="48A680D6"/>
    <w:rsid w:val="48D52C39"/>
    <w:rsid w:val="48F0174A"/>
    <w:rsid w:val="48F5047B"/>
    <w:rsid w:val="490105C8"/>
    <w:rsid w:val="490C8B0C"/>
    <w:rsid w:val="491E5CFB"/>
    <w:rsid w:val="493818F6"/>
    <w:rsid w:val="494FEC3D"/>
    <w:rsid w:val="497D7A24"/>
    <w:rsid w:val="49939C2B"/>
    <w:rsid w:val="49962011"/>
    <w:rsid w:val="499B6708"/>
    <w:rsid w:val="49ACD952"/>
    <w:rsid w:val="49EDE4C1"/>
    <w:rsid w:val="4A5A1ACC"/>
    <w:rsid w:val="4A5AA835"/>
    <w:rsid w:val="4A860BC1"/>
    <w:rsid w:val="4AA3392D"/>
    <w:rsid w:val="4B21E023"/>
    <w:rsid w:val="4B662E68"/>
    <w:rsid w:val="4C14E14A"/>
    <w:rsid w:val="4CAB1F4F"/>
    <w:rsid w:val="4CB248A8"/>
    <w:rsid w:val="4CBBB23C"/>
    <w:rsid w:val="4D12EDEB"/>
    <w:rsid w:val="4D325F79"/>
    <w:rsid w:val="4D452664"/>
    <w:rsid w:val="4D6AAD2C"/>
    <w:rsid w:val="4D706AC8"/>
    <w:rsid w:val="4DCF22FC"/>
    <w:rsid w:val="4E07C063"/>
    <w:rsid w:val="4E0EEE73"/>
    <w:rsid w:val="4E2ECAA6"/>
    <w:rsid w:val="4E4381D2"/>
    <w:rsid w:val="4E45ACA9"/>
    <w:rsid w:val="4E5A4E15"/>
    <w:rsid w:val="4E8DE60C"/>
    <w:rsid w:val="4EB4A466"/>
    <w:rsid w:val="4F54CD5B"/>
    <w:rsid w:val="4FA6F026"/>
    <w:rsid w:val="504085D4"/>
    <w:rsid w:val="50445C6A"/>
    <w:rsid w:val="504F51A1"/>
    <w:rsid w:val="5057EFFE"/>
    <w:rsid w:val="50792829"/>
    <w:rsid w:val="50929796"/>
    <w:rsid w:val="50A4E496"/>
    <w:rsid w:val="50B341A4"/>
    <w:rsid w:val="50EBC55E"/>
    <w:rsid w:val="50EDE3D7"/>
    <w:rsid w:val="518B2E97"/>
    <w:rsid w:val="51CA37CC"/>
    <w:rsid w:val="51D59753"/>
    <w:rsid w:val="51F94323"/>
    <w:rsid w:val="52251181"/>
    <w:rsid w:val="52C2D935"/>
    <w:rsid w:val="532B4DD3"/>
    <w:rsid w:val="53383282"/>
    <w:rsid w:val="535E8BD6"/>
    <w:rsid w:val="5378B173"/>
    <w:rsid w:val="53B2A6CA"/>
    <w:rsid w:val="53BD06BD"/>
    <w:rsid w:val="53D19773"/>
    <w:rsid w:val="53D55372"/>
    <w:rsid w:val="53D9D76B"/>
    <w:rsid w:val="53EE42E2"/>
    <w:rsid w:val="53F85A8E"/>
    <w:rsid w:val="541E0893"/>
    <w:rsid w:val="5458C76E"/>
    <w:rsid w:val="5462E197"/>
    <w:rsid w:val="54867D53"/>
    <w:rsid w:val="54A7E5E9"/>
    <w:rsid w:val="54C3E98B"/>
    <w:rsid w:val="54CECF9B"/>
    <w:rsid w:val="54E1360C"/>
    <w:rsid w:val="5509253A"/>
    <w:rsid w:val="55944054"/>
    <w:rsid w:val="55A0D1BB"/>
    <w:rsid w:val="55AEE94C"/>
    <w:rsid w:val="55C9F76B"/>
    <w:rsid w:val="55CB36D3"/>
    <w:rsid w:val="560B17C0"/>
    <w:rsid w:val="5628B17B"/>
    <w:rsid w:val="567175C1"/>
    <w:rsid w:val="56993DC6"/>
    <w:rsid w:val="569C8466"/>
    <w:rsid w:val="56A339F3"/>
    <w:rsid w:val="56A4D363"/>
    <w:rsid w:val="56ABFB5A"/>
    <w:rsid w:val="571722F8"/>
    <w:rsid w:val="572FCF06"/>
    <w:rsid w:val="577AE420"/>
    <w:rsid w:val="57BAEB9D"/>
    <w:rsid w:val="57E7C673"/>
    <w:rsid w:val="57EB3F34"/>
    <w:rsid w:val="5818D3A4"/>
    <w:rsid w:val="582B572F"/>
    <w:rsid w:val="5831F7A5"/>
    <w:rsid w:val="584F2D4D"/>
    <w:rsid w:val="586E5D84"/>
    <w:rsid w:val="587844FC"/>
    <w:rsid w:val="588025B4"/>
    <w:rsid w:val="588A6DA8"/>
    <w:rsid w:val="58CF589C"/>
    <w:rsid w:val="58DEA1C7"/>
    <w:rsid w:val="58E260C0"/>
    <w:rsid w:val="590070C1"/>
    <w:rsid w:val="590C1729"/>
    <w:rsid w:val="5919370C"/>
    <w:rsid w:val="5937B930"/>
    <w:rsid w:val="5972CB0D"/>
    <w:rsid w:val="5A12E5AF"/>
    <w:rsid w:val="5A1F6342"/>
    <w:rsid w:val="5A280A24"/>
    <w:rsid w:val="5A71EF16"/>
    <w:rsid w:val="5A72C691"/>
    <w:rsid w:val="5AA1BB4A"/>
    <w:rsid w:val="5B07F3A8"/>
    <w:rsid w:val="5B1343A2"/>
    <w:rsid w:val="5B18EE48"/>
    <w:rsid w:val="5B5741D1"/>
    <w:rsid w:val="5B5848D5"/>
    <w:rsid w:val="5B5F385E"/>
    <w:rsid w:val="5B7AC6E4"/>
    <w:rsid w:val="5BCFC9FF"/>
    <w:rsid w:val="5C143945"/>
    <w:rsid w:val="5CDEEB72"/>
    <w:rsid w:val="5CEA7AA4"/>
    <w:rsid w:val="5CEEE226"/>
    <w:rsid w:val="5D116F79"/>
    <w:rsid w:val="5D15D263"/>
    <w:rsid w:val="5D3FEE51"/>
    <w:rsid w:val="5D64DEE5"/>
    <w:rsid w:val="5D749273"/>
    <w:rsid w:val="5D8040C5"/>
    <w:rsid w:val="5D8D89A7"/>
    <w:rsid w:val="5E0A3A45"/>
    <w:rsid w:val="5E41EE13"/>
    <w:rsid w:val="5E42AB49"/>
    <w:rsid w:val="5EAF8963"/>
    <w:rsid w:val="5F30163E"/>
    <w:rsid w:val="5F367FA7"/>
    <w:rsid w:val="5F92BADD"/>
    <w:rsid w:val="5F962323"/>
    <w:rsid w:val="5F964A79"/>
    <w:rsid w:val="5FEF7252"/>
    <w:rsid w:val="5FF691E3"/>
    <w:rsid w:val="6041BA40"/>
    <w:rsid w:val="6077AA05"/>
    <w:rsid w:val="607B2443"/>
    <w:rsid w:val="6090C065"/>
    <w:rsid w:val="60D076BD"/>
    <w:rsid w:val="60D5D4AA"/>
    <w:rsid w:val="60FBC4B1"/>
    <w:rsid w:val="611DCB94"/>
    <w:rsid w:val="6145E41B"/>
    <w:rsid w:val="61736F2D"/>
    <w:rsid w:val="61762EB1"/>
    <w:rsid w:val="618F3563"/>
    <w:rsid w:val="61F28DA9"/>
    <w:rsid w:val="624DF2A2"/>
    <w:rsid w:val="625AE6D9"/>
    <w:rsid w:val="62DEAB28"/>
    <w:rsid w:val="62ED437B"/>
    <w:rsid w:val="63DB0857"/>
    <w:rsid w:val="64886181"/>
    <w:rsid w:val="64921B2E"/>
    <w:rsid w:val="654E3FDF"/>
    <w:rsid w:val="65917E85"/>
    <w:rsid w:val="65A18349"/>
    <w:rsid w:val="661EF5AF"/>
    <w:rsid w:val="6646CC70"/>
    <w:rsid w:val="668A958B"/>
    <w:rsid w:val="66A1E127"/>
    <w:rsid w:val="66B6BCC8"/>
    <w:rsid w:val="66C35B03"/>
    <w:rsid w:val="670A7CCF"/>
    <w:rsid w:val="670E718F"/>
    <w:rsid w:val="671B6744"/>
    <w:rsid w:val="67395EF8"/>
    <w:rsid w:val="67A65674"/>
    <w:rsid w:val="67B3AA23"/>
    <w:rsid w:val="67D5DAE7"/>
    <w:rsid w:val="6816D5A5"/>
    <w:rsid w:val="68498059"/>
    <w:rsid w:val="68819182"/>
    <w:rsid w:val="6896F331"/>
    <w:rsid w:val="68A69D4B"/>
    <w:rsid w:val="68C3C90D"/>
    <w:rsid w:val="692B9491"/>
    <w:rsid w:val="6968F5E8"/>
    <w:rsid w:val="696D8421"/>
    <w:rsid w:val="697C14DA"/>
    <w:rsid w:val="69E8D99B"/>
    <w:rsid w:val="69F42ED5"/>
    <w:rsid w:val="69F56D6A"/>
    <w:rsid w:val="6A2FE86A"/>
    <w:rsid w:val="6A5514AB"/>
    <w:rsid w:val="6A718529"/>
    <w:rsid w:val="6AC13E6A"/>
    <w:rsid w:val="6AC198EC"/>
    <w:rsid w:val="6AF96799"/>
    <w:rsid w:val="6AFF86BE"/>
    <w:rsid w:val="6B1A4BFF"/>
    <w:rsid w:val="6B1F6949"/>
    <w:rsid w:val="6B2EF48A"/>
    <w:rsid w:val="6B3ED657"/>
    <w:rsid w:val="6B7395CA"/>
    <w:rsid w:val="6B777D5B"/>
    <w:rsid w:val="6C5423C5"/>
    <w:rsid w:val="6CCF24CE"/>
    <w:rsid w:val="6D25AB95"/>
    <w:rsid w:val="6D3FBC34"/>
    <w:rsid w:val="6D6EB1BA"/>
    <w:rsid w:val="6D7B187D"/>
    <w:rsid w:val="6D828BDD"/>
    <w:rsid w:val="6DABCA02"/>
    <w:rsid w:val="6DF6219C"/>
    <w:rsid w:val="6E08FD99"/>
    <w:rsid w:val="6E4C57DD"/>
    <w:rsid w:val="6ECF92DD"/>
    <w:rsid w:val="6ED5B34F"/>
    <w:rsid w:val="6EF3156E"/>
    <w:rsid w:val="6F01EC67"/>
    <w:rsid w:val="6F0DD609"/>
    <w:rsid w:val="6F116BB7"/>
    <w:rsid w:val="6F534C7E"/>
    <w:rsid w:val="6F7D996D"/>
    <w:rsid w:val="6F9AEE36"/>
    <w:rsid w:val="6FA0D3AE"/>
    <w:rsid w:val="6FA39434"/>
    <w:rsid w:val="6FE1A934"/>
    <w:rsid w:val="7049D996"/>
    <w:rsid w:val="706008CF"/>
    <w:rsid w:val="7065616F"/>
    <w:rsid w:val="70677396"/>
    <w:rsid w:val="70752AE8"/>
    <w:rsid w:val="70790EBA"/>
    <w:rsid w:val="707C1F82"/>
    <w:rsid w:val="70B0E017"/>
    <w:rsid w:val="70DE835B"/>
    <w:rsid w:val="71433ED8"/>
    <w:rsid w:val="715AFDAB"/>
    <w:rsid w:val="71B28C91"/>
    <w:rsid w:val="71B89217"/>
    <w:rsid w:val="71CAA319"/>
    <w:rsid w:val="721B9052"/>
    <w:rsid w:val="722EC8AD"/>
    <w:rsid w:val="72544303"/>
    <w:rsid w:val="725F25E6"/>
    <w:rsid w:val="72965D3D"/>
    <w:rsid w:val="72A90386"/>
    <w:rsid w:val="72DD721C"/>
    <w:rsid w:val="731DDE15"/>
    <w:rsid w:val="73634131"/>
    <w:rsid w:val="736AB0A5"/>
    <w:rsid w:val="73E81844"/>
    <w:rsid w:val="747D6EB8"/>
    <w:rsid w:val="74C5B4BF"/>
    <w:rsid w:val="75B06F78"/>
    <w:rsid w:val="75CE44A6"/>
    <w:rsid w:val="75F761A2"/>
    <w:rsid w:val="7619B18A"/>
    <w:rsid w:val="7651378F"/>
    <w:rsid w:val="76716742"/>
    <w:rsid w:val="76B28DDD"/>
    <w:rsid w:val="76BEA06E"/>
    <w:rsid w:val="77056AA4"/>
    <w:rsid w:val="770FAFF2"/>
    <w:rsid w:val="774E325E"/>
    <w:rsid w:val="77508FED"/>
    <w:rsid w:val="7767E9A0"/>
    <w:rsid w:val="7796CA31"/>
    <w:rsid w:val="781B0B00"/>
    <w:rsid w:val="782947D1"/>
    <w:rsid w:val="78BCC413"/>
    <w:rsid w:val="78E74CAA"/>
    <w:rsid w:val="78EB74D5"/>
    <w:rsid w:val="7904185E"/>
    <w:rsid w:val="79199E07"/>
    <w:rsid w:val="793E2AD2"/>
    <w:rsid w:val="79402CE0"/>
    <w:rsid w:val="7956AC19"/>
    <w:rsid w:val="797BC064"/>
    <w:rsid w:val="799689A2"/>
    <w:rsid w:val="79F29D18"/>
    <w:rsid w:val="7A01229C"/>
    <w:rsid w:val="7A721F23"/>
    <w:rsid w:val="7A7DA4D7"/>
    <w:rsid w:val="7AA31DCD"/>
    <w:rsid w:val="7ACE6D50"/>
    <w:rsid w:val="7B03F0AC"/>
    <w:rsid w:val="7B50690A"/>
    <w:rsid w:val="7B6CFA99"/>
    <w:rsid w:val="7B80A788"/>
    <w:rsid w:val="7BC142D5"/>
    <w:rsid w:val="7C202F7F"/>
    <w:rsid w:val="7C3D58EE"/>
    <w:rsid w:val="7C7C83B0"/>
    <w:rsid w:val="7CA21773"/>
    <w:rsid w:val="7CC3E595"/>
    <w:rsid w:val="7CE8F4CE"/>
    <w:rsid w:val="7D138446"/>
    <w:rsid w:val="7D7A2914"/>
    <w:rsid w:val="7D982BE6"/>
    <w:rsid w:val="7E80927D"/>
    <w:rsid w:val="7EB9F369"/>
    <w:rsid w:val="7EC1B103"/>
    <w:rsid w:val="7ED1F619"/>
    <w:rsid w:val="7F09B0CA"/>
    <w:rsid w:val="7F18A049"/>
    <w:rsid w:val="7F6A863C"/>
    <w:rsid w:val="7F87C250"/>
    <w:rsid w:val="7FC7D018"/>
    <w:rsid w:val="7FFAE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40F91F6"/>
  <w15:docId w15:val="{D188D3AB-C91A-48DE-A6C3-CD57B708A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>
      <w:pPr>
        <w:spacing w:after="8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Century Gothic" w:hAnsi="Century Gothic"/>
      <w:lang w:val="es-ES_tradnl"/>
    </w:rPr>
  </w:style>
  <w:style w:type="paragraph" w:styleId="Ttulo1">
    <w:name w:val="heading 1"/>
    <w:basedOn w:val="Normal"/>
    <w:next w:val="Normal"/>
    <w:qFormat/>
    <w:pPr>
      <w:keepNext/>
      <w:pBdr>
        <w:bottom w:val="single" w:sz="4" w:space="1" w:color="auto"/>
      </w:pBdr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pPr>
      <w:keepNext/>
      <w:widowControl w:val="0"/>
      <w:ind w:left="426"/>
      <w:outlineLvl w:val="1"/>
    </w:pPr>
    <w:rPr>
      <w:rFonts w:ascii="Arial" w:hAnsi="Arial"/>
      <w:b/>
      <w:sz w:val="24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rFonts w:ascii="Gill Sans MT" w:hAnsi="Gill Sans MT"/>
      <w:b/>
      <w:sz w:val="12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/>
      <w:b/>
      <w:sz w:val="24"/>
      <w:lang w:val="es-ES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Tahoma" w:hAnsi="Tahoma"/>
      <w:sz w:val="24"/>
      <w:lang w:val="es-ES"/>
    </w:rPr>
  </w:style>
  <w:style w:type="paragraph" w:styleId="Ttulo6">
    <w:name w:val="heading 6"/>
    <w:basedOn w:val="Normal"/>
    <w:next w:val="Normal"/>
    <w:qFormat/>
    <w:pPr>
      <w:keepNext/>
      <w:jc w:val="right"/>
      <w:outlineLvl w:val="5"/>
    </w:pPr>
    <w:rPr>
      <w:rFonts w:ascii="Tahoma" w:hAnsi="Tahoma"/>
      <w:sz w:val="24"/>
      <w:lang w:val="es-ES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Arial" w:hAnsi="Arial"/>
      <w:b/>
      <w:snapToGrid w:val="0"/>
      <w:color w:val="00008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extonotapie">
    <w:name w:val="footnote text"/>
    <w:basedOn w:val="Normal"/>
    <w:link w:val="TextonotapieCar"/>
    <w:semiHidden/>
  </w:style>
  <w:style w:type="character" w:styleId="Refdenotaalpie">
    <w:name w:val="footnote reference"/>
    <w:semiHidden/>
    <w:rPr>
      <w:vertAlign w:val="superscript"/>
    </w:rPr>
  </w:style>
  <w:style w:type="paragraph" w:styleId="Ttulo">
    <w:name w:val="Title"/>
    <w:basedOn w:val="Normal"/>
    <w:qFormat/>
    <w:pPr>
      <w:widowControl w:val="0"/>
      <w:jc w:val="center"/>
    </w:pPr>
    <w:rPr>
      <w:rFonts w:ascii="Arial" w:hAnsi="Arial"/>
      <w:b/>
      <w:sz w:val="28"/>
    </w:rPr>
  </w:style>
  <w:style w:type="paragraph" w:styleId="Textoindependiente">
    <w:name w:val="Body Text"/>
    <w:basedOn w:val="Normal"/>
    <w:link w:val="TextoindependienteCar"/>
    <w:uiPriority w:val="1"/>
    <w:qFormat/>
    <w:pPr>
      <w:jc w:val="center"/>
    </w:pPr>
    <w:rPr>
      <w:rFonts w:ascii="Arial" w:hAnsi="Arial"/>
      <w:b/>
      <w:sz w:val="28"/>
    </w:rPr>
  </w:style>
  <w:style w:type="paragraph" w:styleId="Sangradetextonormal">
    <w:name w:val="Body Text Indent"/>
    <w:basedOn w:val="Normal"/>
    <w:pPr>
      <w:widowControl w:val="0"/>
      <w:ind w:left="426"/>
    </w:pPr>
    <w:rPr>
      <w:rFonts w:ascii="Arial" w:hAnsi="Arial"/>
      <w:b/>
      <w:sz w:val="24"/>
    </w:rPr>
  </w:style>
  <w:style w:type="paragraph" w:styleId="Textoindependiente2">
    <w:name w:val="Body Text 2"/>
    <w:basedOn w:val="Normal"/>
    <w:rPr>
      <w:rFonts w:ascii="Arial" w:hAnsi="Arial"/>
      <w:sz w:val="28"/>
    </w:rPr>
  </w:style>
  <w:style w:type="paragraph" w:styleId="Textoindependiente3">
    <w:name w:val="Body Text 3"/>
    <w:basedOn w:val="Normal"/>
    <w:pPr>
      <w:spacing w:line="312" w:lineRule="auto"/>
    </w:pPr>
    <w:rPr>
      <w:rFonts w:ascii="Arial" w:hAnsi="Arial"/>
      <w:b/>
      <w:sz w:val="24"/>
    </w:rPr>
  </w:style>
  <w:style w:type="character" w:styleId="Hipervnculo">
    <w:name w:val="Hyperlink"/>
    <w:rPr>
      <w:color w:val="0000FF"/>
      <w:u w:val="single"/>
    </w:rPr>
  </w:style>
  <w:style w:type="paragraph" w:styleId="Textodebloque">
    <w:name w:val="Block Text"/>
    <w:basedOn w:val="Normal"/>
    <w:pPr>
      <w:ind w:left="284" w:right="566"/>
      <w:jc w:val="center"/>
    </w:pPr>
    <w:rPr>
      <w:b/>
      <w:sz w:val="32"/>
      <w:u w:val="single"/>
    </w:rPr>
  </w:style>
  <w:style w:type="paragraph" w:styleId="Sangra2detindependiente">
    <w:name w:val="Body Text Indent 2"/>
    <w:basedOn w:val="Normal"/>
    <w:pPr>
      <w:ind w:left="851"/>
    </w:pPr>
    <w:rPr>
      <w:b/>
      <w:sz w:val="24"/>
    </w:rPr>
  </w:style>
  <w:style w:type="paragraph" w:styleId="Sangra3detindependiente">
    <w:name w:val="Body Text Indent 3"/>
    <w:basedOn w:val="Normal"/>
    <w:pPr>
      <w:ind w:left="284"/>
    </w:pPr>
    <w:rPr>
      <w:sz w:val="24"/>
    </w:rPr>
  </w:style>
  <w:style w:type="character" w:styleId="Nmerodepgina">
    <w:name w:val="page number"/>
    <w:basedOn w:val="Fuentedeprrafopredeter"/>
  </w:style>
  <w:style w:type="character" w:customStyle="1" w:styleId="Fuentedeencabezadopredeter">
    <w:name w:val="Fuente de encabezado predeter."/>
  </w:style>
  <w:style w:type="paragraph" w:customStyle="1" w:styleId="ndice1">
    <w:name w:val="índice 1"/>
    <w:basedOn w:val="Normal"/>
    <w:pPr>
      <w:tabs>
        <w:tab w:val="left" w:leader="dot" w:pos="9000"/>
        <w:tab w:val="right" w:pos="9360"/>
      </w:tabs>
      <w:suppressAutoHyphens/>
      <w:ind w:left="1440" w:right="720" w:hanging="1440"/>
    </w:pPr>
    <w:rPr>
      <w:rFonts w:ascii="Modern" w:hAnsi="Modern"/>
      <w:sz w:val="24"/>
      <w:lang w:val="en-US"/>
    </w:rPr>
  </w:style>
  <w:style w:type="paragraph" w:customStyle="1" w:styleId="ndice2">
    <w:name w:val="índice 2"/>
    <w:basedOn w:val="Normal"/>
    <w:pPr>
      <w:tabs>
        <w:tab w:val="left" w:leader="dot" w:pos="9000"/>
        <w:tab w:val="right" w:pos="9360"/>
      </w:tabs>
      <w:suppressAutoHyphens/>
      <w:ind w:left="1440" w:right="720" w:hanging="720"/>
    </w:pPr>
    <w:rPr>
      <w:rFonts w:ascii="Modern" w:hAnsi="Modern"/>
      <w:sz w:val="24"/>
      <w:lang w:val="en-US"/>
    </w:rPr>
  </w:style>
  <w:style w:type="paragraph" w:customStyle="1" w:styleId="toa">
    <w:name w:val="toa"/>
    <w:basedOn w:val="Normal"/>
    <w:pPr>
      <w:tabs>
        <w:tab w:val="left" w:pos="9000"/>
        <w:tab w:val="right" w:pos="9360"/>
      </w:tabs>
      <w:suppressAutoHyphens/>
    </w:pPr>
    <w:rPr>
      <w:rFonts w:ascii="Modern" w:hAnsi="Modern"/>
      <w:sz w:val="24"/>
      <w:lang w:val="en-US"/>
    </w:rPr>
  </w:style>
  <w:style w:type="paragraph" w:customStyle="1" w:styleId="epgrafe">
    <w:name w:val="epígrafe"/>
    <w:basedOn w:val="Normal"/>
    <w:rPr>
      <w:rFonts w:ascii="Courier New" w:hAnsi="Courier New"/>
      <w:sz w:val="24"/>
    </w:rPr>
  </w:style>
  <w:style w:type="character" w:customStyle="1" w:styleId="EquationCaption">
    <w:name w:val="_Equation Caption"/>
  </w:style>
  <w:style w:type="table" w:styleId="Tablaconcuadrcula">
    <w:name w:val="Table Grid"/>
    <w:basedOn w:val="Tablanormal"/>
    <w:uiPriority w:val="59"/>
    <w:rsid w:val="00D715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erpoA">
    <w:name w:val="Cuerpo A"/>
    <w:autoRedefine/>
    <w:rsid w:val="00974EBD"/>
    <w:pPr>
      <w:suppressAutoHyphens/>
      <w:spacing w:before="120" w:after="180" w:line="312" w:lineRule="auto"/>
      <w:jc w:val="both"/>
    </w:pPr>
    <w:rPr>
      <w:rFonts w:ascii="Helvetica" w:eastAsia="ヒラギノ角ゴ Pro W3" w:hAnsi="Helvetica"/>
      <w:color w:val="000000"/>
      <w:sz w:val="24"/>
      <w:lang w:val="es-ES_tradnl"/>
    </w:rPr>
  </w:style>
  <w:style w:type="paragraph" w:customStyle="1" w:styleId="Default">
    <w:name w:val="Default"/>
    <w:rsid w:val="00674758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Pa6">
    <w:name w:val="Pa6"/>
    <w:basedOn w:val="Default"/>
    <w:next w:val="Default"/>
    <w:rsid w:val="00674758"/>
    <w:pPr>
      <w:spacing w:line="201" w:lineRule="atLeast"/>
    </w:pPr>
    <w:rPr>
      <w:rFonts w:cs="Times New Roman"/>
      <w:color w:val="auto"/>
    </w:rPr>
  </w:style>
  <w:style w:type="paragraph" w:styleId="NormalWeb">
    <w:name w:val="Normal (Web)"/>
    <w:basedOn w:val="Normal"/>
    <w:uiPriority w:val="99"/>
    <w:rsid w:val="00B926AD"/>
    <w:pPr>
      <w:spacing w:before="100" w:beforeAutospacing="1" w:after="100" w:afterAutospacing="1"/>
    </w:pPr>
    <w:rPr>
      <w:rFonts w:ascii="Verdana" w:hAnsi="Verdana"/>
      <w:sz w:val="17"/>
      <w:szCs w:val="17"/>
      <w:lang w:val="es-ES"/>
    </w:rPr>
  </w:style>
  <w:style w:type="character" w:styleId="Fuerte">
    <w:name w:val="Strong"/>
    <w:uiPriority w:val="22"/>
    <w:qFormat/>
    <w:rsid w:val="00B926AD"/>
    <w:rPr>
      <w:b/>
      <w:bCs/>
    </w:rPr>
  </w:style>
  <w:style w:type="character" w:customStyle="1" w:styleId="PiedepginaCar">
    <w:name w:val="Pie de página Car"/>
    <w:link w:val="Piedepgina"/>
    <w:uiPriority w:val="99"/>
    <w:rsid w:val="00227DCC"/>
    <w:rPr>
      <w:rFonts w:ascii="Century Gothic" w:hAnsi="Century Gothic"/>
      <w:lang w:val="es-ES_tradnl"/>
    </w:rPr>
  </w:style>
  <w:style w:type="paragraph" w:styleId="Prrafodelista">
    <w:name w:val="List Paragraph"/>
    <w:aliases w:val="List,Párrafo dentro,Normal N3,Arial 8,Bullet,Párrafo de lista11,List Paragraph1,Lista1,Párrafo de lista - cat,Resume Title,Dot pt,No Spacing1,List Paragraph Char Char Char,Indicator Text,Numbered Para 1,Bullet Points,MAIN CONTENT,b1,K1"/>
    <w:basedOn w:val="Normal"/>
    <w:link w:val="PrrafodelistaCar"/>
    <w:uiPriority w:val="34"/>
    <w:qFormat/>
    <w:rsid w:val="005D7F56"/>
    <w:pPr>
      <w:ind w:left="720"/>
      <w:jc w:val="left"/>
    </w:pPr>
    <w:rPr>
      <w:rFonts w:ascii="Times New Roman" w:eastAsiaTheme="minorHAnsi" w:hAnsi="Times New Roman"/>
      <w:sz w:val="24"/>
      <w:szCs w:val="24"/>
      <w:lang w:val="es-ES"/>
    </w:rPr>
  </w:style>
  <w:style w:type="paragraph" w:customStyle="1" w:styleId="xmsonormal">
    <w:name w:val="x_msonormal"/>
    <w:basedOn w:val="Normal"/>
    <w:rsid w:val="005D7F56"/>
    <w:pPr>
      <w:jc w:val="left"/>
    </w:pPr>
    <w:rPr>
      <w:rFonts w:ascii="Calibri" w:eastAsiaTheme="minorHAnsi" w:hAnsi="Calibri" w:cs="Calibri"/>
      <w:sz w:val="22"/>
      <w:szCs w:val="22"/>
      <w:lang w:val="es-ES"/>
    </w:rPr>
  </w:style>
  <w:style w:type="character" w:styleId="Ttulodellibro">
    <w:name w:val="Book Title"/>
    <w:aliases w:val="Book Title Strong"/>
    <w:uiPriority w:val="33"/>
    <w:qFormat/>
    <w:rsid w:val="00983CD1"/>
    <w:rPr>
      <w:rFonts w:asciiTheme="majorHAnsi" w:hAnsiTheme="majorHAnsi"/>
      <w:b/>
      <w:color w:val="365F91" w:themeColor="accent1" w:themeShade="BF"/>
      <w:sz w:val="36"/>
      <w:lang w:val="es-ES"/>
    </w:rPr>
  </w:style>
  <w:style w:type="paragraph" w:customStyle="1" w:styleId="BookTitlesimple">
    <w:name w:val="Book Title simple"/>
    <w:basedOn w:val="Normal"/>
    <w:link w:val="BookTitlesimpleChar"/>
    <w:qFormat/>
    <w:rsid w:val="00983CD1"/>
    <w:pPr>
      <w:spacing w:before="120"/>
      <w:jc w:val="left"/>
    </w:pPr>
    <w:rPr>
      <w:rFonts w:asciiTheme="majorHAnsi" w:eastAsia="Arial" w:hAnsiTheme="majorHAnsi" w:cstheme="minorHAnsi"/>
      <w:color w:val="365F91" w:themeColor="accent1" w:themeShade="BF"/>
      <w:sz w:val="36"/>
      <w:szCs w:val="24"/>
      <w:lang w:val="es-ES" w:eastAsia="en-US"/>
    </w:rPr>
  </w:style>
  <w:style w:type="paragraph" w:customStyle="1" w:styleId="Titulo">
    <w:name w:val="Titulo"/>
    <w:basedOn w:val="Normal"/>
    <w:link w:val="TituloChar"/>
    <w:qFormat/>
    <w:rsid w:val="00983CD1"/>
    <w:pPr>
      <w:spacing w:before="240" w:after="160"/>
      <w:ind w:left="425" w:hanging="425"/>
      <w:jc w:val="left"/>
    </w:pPr>
    <w:rPr>
      <w:rFonts w:asciiTheme="minorHAnsi" w:eastAsia="Arial" w:hAnsiTheme="minorHAnsi" w:cstheme="minorHAnsi"/>
      <w:b/>
      <w:color w:val="365F91" w:themeColor="accent1" w:themeShade="BF"/>
      <w:sz w:val="48"/>
      <w:szCs w:val="24"/>
      <w:lang w:eastAsia="en-US"/>
    </w:rPr>
  </w:style>
  <w:style w:type="character" w:customStyle="1" w:styleId="BookTitlesimpleChar">
    <w:name w:val="Book Title simple Char"/>
    <w:basedOn w:val="Fuentedeprrafopredeter"/>
    <w:link w:val="BookTitlesimple"/>
    <w:rsid w:val="00983CD1"/>
    <w:rPr>
      <w:rFonts w:asciiTheme="majorHAnsi" w:eastAsia="Arial" w:hAnsiTheme="majorHAnsi" w:cstheme="minorHAnsi"/>
      <w:color w:val="365F91" w:themeColor="accent1" w:themeShade="BF"/>
      <w:sz w:val="36"/>
      <w:szCs w:val="24"/>
      <w:lang w:eastAsia="en-US"/>
    </w:rPr>
  </w:style>
  <w:style w:type="character" w:customStyle="1" w:styleId="TituloChar">
    <w:name w:val="Titulo Char"/>
    <w:basedOn w:val="Fuentedeprrafopredeter"/>
    <w:link w:val="Titulo"/>
    <w:rsid w:val="00983CD1"/>
    <w:rPr>
      <w:rFonts w:asciiTheme="minorHAnsi" w:eastAsia="Arial" w:hAnsiTheme="minorHAnsi" w:cstheme="minorHAnsi"/>
      <w:b/>
      <w:color w:val="365F91" w:themeColor="accent1" w:themeShade="BF"/>
      <w:sz w:val="48"/>
      <w:szCs w:val="24"/>
      <w:lang w:val="es-ES_tradnl" w:eastAsia="en-US"/>
    </w:rPr>
  </w:style>
  <w:style w:type="character" w:customStyle="1" w:styleId="PrrafodelistaCar">
    <w:name w:val="Párrafo de lista Car"/>
    <w:aliases w:val="List Car,Párrafo dentro Car,Normal N3 Car,Arial 8 Car,Bullet Car,Párrafo de lista11 Car,List Paragraph1 Car,Lista1 Car,Párrafo de lista - cat Car,Resume Title Car,Dot pt Car,No Spacing1 Car,List Paragraph Char Char Char Car,b1 Car"/>
    <w:link w:val="Prrafodelista"/>
    <w:uiPriority w:val="34"/>
    <w:qFormat/>
    <w:rsid w:val="00983CD1"/>
    <w:rPr>
      <w:rFonts w:eastAsiaTheme="minorHAnsi"/>
      <w:sz w:val="24"/>
      <w:szCs w:val="24"/>
    </w:rPr>
  </w:style>
  <w:style w:type="table" w:customStyle="1" w:styleId="Tablaconcuadrcula1clara1">
    <w:name w:val="Tabla con cuadrícula 1 clara1"/>
    <w:basedOn w:val="Tablanormal"/>
    <w:uiPriority w:val="46"/>
    <w:rsid w:val="0045741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B55F54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8936DD"/>
    <w:pPr>
      <w:spacing w:after="0"/>
    </w:pPr>
    <w:rPr>
      <w:rFonts w:ascii="Century Gothic" w:hAnsi="Century Gothic"/>
      <w:lang w:val="es-ES_tradnl"/>
    </w:rPr>
  </w:style>
  <w:style w:type="character" w:styleId="Refdecomentario">
    <w:name w:val="annotation reference"/>
    <w:basedOn w:val="Fuentedeprrafopredeter"/>
    <w:semiHidden/>
    <w:unhideWhenUsed/>
    <w:rsid w:val="008936DD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8936DD"/>
  </w:style>
  <w:style w:type="character" w:customStyle="1" w:styleId="TextocomentarioCar">
    <w:name w:val="Texto comentario Car"/>
    <w:basedOn w:val="Fuentedeprrafopredeter"/>
    <w:link w:val="Textocomentario"/>
    <w:rsid w:val="008936DD"/>
    <w:rPr>
      <w:rFonts w:ascii="Century Gothic" w:hAnsi="Century Gothic"/>
      <w:lang w:val="es-ES_tradnl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8936D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8936DD"/>
    <w:rPr>
      <w:rFonts w:ascii="Century Gothic" w:hAnsi="Century Gothic"/>
      <w:b/>
      <w:bCs/>
      <w:lang w:val="es-ES_tradnl"/>
    </w:rPr>
  </w:style>
  <w:style w:type="table" w:customStyle="1" w:styleId="TableNormal1">
    <w:name w:val="Table Normal1"/>
    <w:uiPriority w:val="2"/>
    <w:semiHidden/>
    <w:unhideWhenUsed/>
    <w:qFormat/>
    <w:rsid w:val="009B2E08"/>
    <w:pPr>
      <w:widowControl w:val="0"/>
      <w:autoSpaceDE w:val="0"/>
      <w:autoSpaceDN w:val="0"/>
      <w:spacing w:after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B2E08"/>
    <w:pPr>
      <w:widowControl w:val="0"/>
      <w:autoSpaceDE w:val="0"/>
      <w:autoSpaceDN w:val="0"/>
      <w:spacing w:after="0"/>
      <w:jc w:val="left"/>
    </w:pPr>
    <w:rPr>
      <w:rFonts w:ascii="Arial MT" w:eastAsia="Arial MT" w:hAnsi="Arial MT" w:cs="Arial MT"/>
      <w:sz w:val="22"/>
      <w:szCs w:val="22"/>
      <w:lang w:val="es-ES" w:eastAsia="en-U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9B2E08"/>
    <w:pPr>
      <w:spacing w:after="0"/>
    </w:pPr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rsid w:val="00F36BF9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36BF9"/>
    <w:rPr>
      <w:rFonts w:ascii="Tahoma" w:hAnsi="Tahoma" w:cs="Tahoma"/>
      <w:sz w:val="16"/>
      <w:szCs w:val="16"/>
      <w:lang w:val="es-ES_tradnl"/>
    </w:rPr>
  </w:style>
  <w:style w:type="character" w:styleId="Hipervnculovisitado">
    <w:name w:val="FollowedHyperlink"/>
    <w:basedOn w:val="Fuentedeprrafopredeter"/>
    <w:semiHidden/>
    <w:unhideWhenUsed/>
    <w:rsid w:val="00176C6D"/>
    <w:rPr>
      <w:color w:val="800080" w:themeColor="followedHyperlink"/>
      <w:u w:val="single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FF60E8"/>
    <w:rPr>
      <w:color w:val="605E5C"/>
      <w:shd w:val="clear" w:color="auto" w:fill="E1DFDD"/>
    </w:rPr>
  </w:style>
  <w:style w:type="character" w:customStyle="1" w:styleId="Cuerpodeltexto">
    <w:name w:val="Cuerpo del texto_"/>
    <w:basedOn w:val="Fuentedeprrafopredeter"/>
    <w:link w:val="Cuerpodeltexto0"/>
    <w:uiPriority w:val="99"/>
    <w:rsid w:val="000B5A8A"/>
    <w:rPr>
      <w:rFonts w:ascii="Arial" w:hAnsi="Arial" w:cs="Arial"/>
      <w:color w:val="000000"/>
    </w:rPr>
  </w:style>
  <w:style w:type="paragraph" w:customStyle="1" w:styleId="Cuerpodeltexto0">
    <w:name w:val="Cuerpo del texto"/>
    <w:basedOn w:val="Normal"/>
    <w:link w:val="Cuerpodeltexto"/>
    <w:uiPriority w:val="99"/>
    <w:rsid w:val="000B5A8A"/>
    <w:pPr>
      <w:widowControl w:val="0"/>
      <w:spacing w:after="420"/>
      <w:jc w:val="left"/>
    </w:pPr>
    <w:rPr>
      <w:rFonts w:ascii="Arial" w:hAnsi="Arial" w:cs="Arial"/>
      <w:color w:val="000000"/>
      <w:lang w:val="es-ES"/>
    </w:rPr>
  </w:style>
  <w:style w:type="character" w:customStyle="1" w:styleId="EncabezadoCar">
    <w:name w:val="Encabezado Car"/>
    <w:link w:val="Encabezado"/>
    <w:rsid w:val="000B5A8A"/>
    <w:rPr>
      <w:rFonts w:ascii="Century Gothic" w:hAnsi="Century Gothic"/>
      <w:lang w:val="es-ES_tradnl"/>
    </w:rPr>
  </w:style>
  <w:style w:type="character" w:customStyle="1" w:styleId="TextonotapieCar">
    <w:name w:val="Texto nota pie Car"/>
    <w:link w:val="Textonotapie"/>
    <w:semiHidden/>
    <w:rsid w:val="000B5A8A"/>
    <w:rPr>
      <w:rFonts w:ascii="Century Gothic" w:hAnsi="Century Gothic"/>
      <w:lang w:val="es-ES_tradnl"/>
    </w:rPr>
  </w:style>
  <w:style w:type="character" w:styleId="nfasis">
    <w:name w:val="Emphasis"/>
    <w:basedOn w:val="Fuentedeprrafopredeter"/>
    <w:qFormat/>
    <w:rsid w:val="007A4732"/>
    <w:rPr>
      <w:i/>
      <w:iCs/>
    </w:rPr>
  </w:style>
  <w:style w:type="character" w:styleId="Mencinsinresolver">
    <w:name w:val="Unresolved Mention"/>
    <w:basedOn w:val="Fuentedeprrafopredeter"/>
    <w:uiPriority w:val="99"/>
    <w:semiHidden/>
    <w:unhideWhenUsed/>
    <w:rsid w:val="005811FD"/>
    <w:rPr>
      <w:color w:val="605E5C"/>
      <w:shd w:val="clear" w:color="auto" w:fill="E1DFDD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E77EB"/>
    <w:rPr>
      <w:rFonts w:ascii="Arial" w:hAnsi="Arial"/>
      <w:b/>
      <w:sz w:val="28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31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6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92771">
      <w:bodyDiv w:val="1"/>
      <w:marLeft w:val="180"/>
      <w:marRight w:val="2100"/>
      <w:marTop w:val="3855"/>
      <w:marBottom w:val="5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1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8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7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43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2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2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4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2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3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endnotes.xml" Type="http://schemas.openxmlformats.org/officeDocument/2006/relationships/endnotes"/><Relationship Id="rId11" Target="header1.xml" Type="http://schemas.openxmlformats.org/officeDocument/2006/relationships/header"/><Relationship Id="rId12" Target="header2.xml" Type="http://schemas.openxmlformats.org/officeDocument/2006/relationships/header"/><Relationship Id="rId13" Target="footer1.xml" Type="http://schemas.openxmlformats.org/officeDocument/2006/relationships/footer"/><Relationship Id="rId14" Target="footer2.xml" Type="http://schemas.openxmlformats.org/officeDocument/2006/relationships/footer"/><Relationship Id="rId15" Target="header3.xml" Type="http://schemas.openxmlformats.org/officeDocument/2006/relationships/header"/><Relationship Id="rId16" Target="fontTable.xml" Type="http://schemas.openxmlformats.org/officeDocument/2006/relationships/fontTable"/><Relationship Id="rId17" Target="theme/theme1.xml" Type="http://schemas.openxmlformats.org/officeDocument/2006/relationships/theme"/><Relationship Id="rId18" Target="intelligence2.xml" Type="http://schemas.microsoft.com/office/2020/10/relationships/intelligence"/><Relationship Id="rId2" Target="../customXml/item2.xml" Type="http://schemas.openxmlformats.org/officeDocument/2006/relationships/customXml"/><Relationship Id="rId3" Target="../customXml/item3.xml" Type="http://schemas.openxmlformats.org/officeDocument/2006/relationships/customXml"/><Relationship Id="rId4" Target="../customXml/item4.xml" Type="http://schemas.openxmlformats.org/officeDocument/2006/relationships/customXml"/><Relationship Id="rId5" Target="numbering.xml" Type="http://schemas.openxmlformats.org/officeDocument/2006/relationships/numbering"/><Relationship Id="rId6" Target="styles.xml" Type="http://schemas.openxmlformats.org/officeDocument/2006/relationships/styles"/><Relationship Id="rId7" Target="settings.xml" Type="http://schemas.openxmlformats.org/officeDocument/2006/relationships/settings"/><Relationship Id="rId8" Target="webSettings.xml" Type="http://schemas.openxmlformats.org/officeDocument/2006/relationships/webSettings"/><Relationship Id="rId9" Target="footnotes.xml" Type="http://schemas.openxmlformats.org/officeDocument/2006/relationships/footnotes"/></Relationships>
</file>

<file path=word/_rels/header2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_rels/header3.xml.rels><?xml version="1.0" encoding="UTF-8" standalone="no"?><Relationships xmlns="http://schemas.openxmlformats.org/package/2006/relationships"><Relationship Id="rId1" Target="media/image2.jpeg" Type="http://schemas.openxmlformats.org/officeDocument/2006/relationships/image"/></Relationships>
</file>

<file path=word/_rels/settings.xml.rels><?xml version="1.0" encoding="UTF-8" standalone="no"?><Relationships xmlns="http://schemas.openxmlformats.org/package/2006/relationships"><Relationship Id="rId1" Target="file:///E:/Belenm/Nueva%20carpeta/PapelM.dot" TargetMode="External" Type="http://schemas.openxmlformats.org/officeDocument/2006/relationships/attachedTemplat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no"?><Relationships xmlns="http://schemas.openxmlformats.org/package/2006/relationships"><Relationship Id="rId1" Target="itemProps2.xml" Type="http://schemas.openxmlformats.org/officeDocument/2006/relationships/customXmlProps"/></Relationships>
</file>

<file path=customXml/_rels/item3.xml.rels><?xml version="1.0" encoding="UTF-8" standalone="no"?><Relationships xmlns="http://schemas.openxmlformats.org/package/2006/relationships"><Relationship Id="rId1" Target="itemProps3.xml" Type="http://schemas.openxmlformats.org/officeDocument/2006/relationships/customXmlProps"/></Relationships>
</file>

<file path=customXml/_rels/item4.xml.rels><?xml version="1.0" encoding="UTF-8" standalone="no"?><Relationships xmlns="http://schemas.openxmlformats.org/package/2006/relationships"><Relationship Id="rId1" Target="itemProps4.xml" Type="http://schemas.openxmlformats.org/officeDocument/2006/relationships/customXmlProps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657701080C6E94E9835DF756E3C7E66" ma:contentTypeVersion="4" ma:contentTypeDescription="Crear nuevo documento." ma:contentTypeScope="" ma:versionID="c7809c30ba5135edbb8775abddaf6ea8">
  <xsd:schema xmlns:xsd="http://www.w3.org/2001/XMLSchema" xmlns:xs="http://www.w3.org/2001/XMLSchema" xmlns:p="http://schemas.microsoft.com/office/2006/metadata/properties" xmlns:ns2="56c64fc1-18c6-4d50-87c5-e01d6897c36a" targetNamespace="http://schemas.microsoft.com/office/2006/metadata/properties" ma:root="true" ma:fieldsID="d3cae247ccc4f2cb3e30a1831abc9ec7" ns2:_="">
    <xsd:import namespace="56c64fc1-18c6-4d50-87c5-e01d6897c3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64fc1-18c6-4d50-87c5-e01d6897c3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741FF4-2E31-4B7C-B5D3-79EEB2C7FC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64fc1-18c6-4d50-87c5-e01d6897c3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C8EDD32-795B-4AA8-9B2C-B34F85EC7DA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93B7E4A-DC3B-4435-AD4A-C3150226553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4920859-9E0D-4E56-A853-262A373F67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2</Pages>
  <Words>134</Words>
  <Characters>742</Characters>
  <Application/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2025-06-02T10:18:00Z</dcterms:created>
  <dcterms:modified xsi:type="dcterms:W3CDTF">2026-03-19T09:41:00Z</dcterms:modified>
  <cp:revision>0</cp:revision>
  <dc:title>Papel de trabajo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